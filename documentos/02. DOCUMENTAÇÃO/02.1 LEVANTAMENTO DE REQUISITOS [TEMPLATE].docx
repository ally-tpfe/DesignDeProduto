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8EDEC" w14:textId="1643933C" w:rsidR="004E084B" w:rsidRPr="009B7DF0" w:rsidRDefault="009B7DF0" w:rsidP="009B7DF0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9B7DF0">
        <w:rPr>
          <w:rFonts w:ascii="Titillium Web SemiBold" w:hAnsi="Titillium Web SemiBold"/>
          <w:b/>
          <w:bCs/>
          <w:color w:val="162235"/>
        </w:rPr>
        <w:t>DOCUMENTO DE REQUISITOS</w:t>
      </w:r>
    </w:p>
    <w:p w14:paraId="2613B04C" w14:textId="5C5F29A0" w:rsidR="009B7DF0" w:rsidRPr="009B7DF0" w:rsidRDefault="009B7DF0" w:rsidP="009B7DF0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50E30ABE" w14:textId="33BE59CD" w:rsidR="009B7DF0" w:rsidRDefault="009B7DF0" w:rsidP="009B7DF0">
      <w:pPr>
        <w:rPr>
          <w:rStyle w:val="nfase"/>
          <w:i w:val="0"/>
          <w:iCs w:val="0"/>
          <w:color w:val="4472C4" w:themeColor="accent1"/>
        </w:rPr>
      </w:pPr>
    </w:p>
    <w:p w14:paraId="718D6086" w14:textId="77777777" w:rsidR="009B7DF0" w:rsidRDefault="009B7DF0" w:rsidP="009B7DF0">
      <w:pPr>
        <w:rPr>
          <w:rStyle w:val="nfase"/>
          <w:i w:val="0"/>
          <w:iCs w:val="0"/>
          <w:color w:val="4472C4" w:themeColor="accent1"/>
        </w:rPr>
      </w:pPr>
    </w:p>
    <w:p w14:paraId="049B8FFE" w14:textId="77777777" w:rsidR="009B7DF0" w:rsidRDefault="009B7DF0" w:rsidP="009B7DF0">
      <w:pPr>
        <w:rPr>
          <w:rStyle w:val="nfase"/>
          <w:i w:val="0"/>
          <w:iCs w:val="0"/>
          <w:color w:val="4472C4" w:themeColor="accent1"/>
        </w:rPr>
      </w:pPr>
    </w:p>
    <w:p w14:paraId="52B7D889" w14:textId="73AA8A99" w:rsidR="009B7DF0" w:rsidRDefault="009B7DF0" w:rsidP="00587345">
      <w:pPr>
        <w:pStyle w:val="Ttulo1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9B7DF0"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Introdução</w:t>
      </w:r>
    </w:p>
    <w:p w14:paraId="2E5BD470" w14:textId="77777777" w:rsidR="00587345" w:rsidRPr="00587345" w:rsidRDefault="00587345" w:rsidP="00587345">
      <w:pPr>
        <w:jc w:val="both"/>
      </w:pPr>
    </w:p>
    <w:p w14:paraId="5A74636A" w14:textId="6738ED09" w:rsidR="00587345" w:rsidRPr="00587345" w:rsidRDefault="00757281" w:rsidP="00587345">
      <w:pPr>
        <w:pStyle w:val="PargrafodaLista"/>
        <w:ind w:left="0"/>
        <w:jc w:val="both"/>
        <w:rPr>
          <w:rFonts w:ascii="Tillium Web" w:hAnsi="Tillium Web"/>
        </w:rPr>
      </w:pPr>
      <w:r>
        <w:rPr>
          <w:rFonts w:ascii="Tillium Web" w:hAnsi="Tillium Web"/>
        </w:rPr>
        <w:t>[TEXTO]</w:t>
      </w:r>
    </w:p>
    <w:p w14:paraId="7F728950" w14:textId="77777777" w:rsidR="00587345" w:rsidRPr="00587345" w:rsidRDefault="00587345" w:rsidP="00587345"/>
    <w:p w14:paraId="1454BF57" w14:textId="1A2F671A" w:rsidR="009B7DF0" w:rsidRDefault="009B7DF0" w:rsidP="00587345">
      <w:pPr>
        <w:pStyle w:val="Ttulo1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Justificativa do Projeto</w:t>
      </w:r>
    </w:p>
    <w:p w14:paraId="458965FF" w14:textId="77777777" w:rsidR="00587345" w:rsidRPr="00587345" w:rsidRDefault="00587345" w:rsidP="00587345"/>
    <w:p w14:paraId="113F6DB0" w14:textId="306FBF96" w:rsidR="00587345" w:rsidRPr="00587345" w:rsidRDefault="00757281" w:rsidP="00587345">
      <w:pPr>
        <w:pStyle w:val="PargrafodaLista"/>
        <w:ind w:left="0"/>
        <w:jc w:val="both"/>
        <w:rPr>
          <w:rFonts w:ascii="Tillium Web" w:hAnsi="Tillium Web"/>
        </w:rPr>
      </w:pPr>
      <w:r>
        <w:rPr>
          <w:rFonts w:ascii="Tillium Web" w:hAnsi="Tillium Web"/>
        </w:rPr>
        <w:t>[TEXTO]</w:t>
      </w:r>
    </w:p>
    <w:p w14:paraId="1C14B19F" w14:textId="77777777" w:rsidR="00587345" w:rsidRPr="00587345" w:rsidRDefault="00587345" w:rsidP="00587345"/>
    <w:p w14:paraId="375161FD" w14:textId="5290C60E" w:rsidR="009B7DF0" w:rsidRDefault="009B7DF0" w:rsidP="00587345">
      <w:pPr>
        <w:pStyle w:val="Ttulo1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Requisitos</w:t>
      </w:r>
    </w:p>
    <w:p w14:paraId="5E960349" w14:textId="77777777" w:rsidR="00587345" w:rsidRPr="00587345" w:rsidRDefault="00587345" w:rsidP="00587345"/>
    <w:p w14:paraId="26505E76" w14:textId="1327FD59" w:rsidR="009B7DF0" w:rsidRDefault="00587345" w:rsidP="00587345">
      <w:pPr>
        <w:pStyle w:val="PargrafodaLista"/>
        <w:numPr>
          <w:ilvl w:val="1"/>
          <w:numId w:val="2"/>
        </w:numPr>
        <w:ind w:left="426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Requisitos </w:t>
      </w:r>
      <w:r w:rsidR="009B7DF0"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Funcionais</w:t>
      </w:r>
    </w:p>
    <w:p w14:paraId="1BAAC233" w14:textId="77777777" w:rsidR="00587345" w:rsidRDefault="00587345" w:rsidP="00587345">
      <w:pPr>
        <w:pStyle w:val="PargrafodaLista"/>
        <w:ind w:left="426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tbl>
      <w:tblPr>
        <w:tblStyle w:val="TabeladeGradeClara"/>
        <w:tblW w:w="9214" w:type="dxa"/>
        <w:tblInd w:w="137" w:type="dxa"/>
        <w:tblLook w:val="04A0" w:firstRow="1" w:lastRow="0" w:firstColumn="1" w:lastColumn="0" w:noHBand="0" w:noVBand="1"/>
      </w:tblPr>
      <w:tblGrid>
        <w:gridCol w:w="1642"/>
        <w:gridCol w:w="3939"/>
        <w:gridCol w:w="3633"/>
      </w:tblGrid>
      <w:tr w:rsidR="00757281" w14:paraId="32EFC7B2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745C281A" w14:textId="77777777" w:rsidR="00587345" w:rsidRPr="00587345" w:rsidRDefault="00587345" w:rsidP="00587345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REQUISITO</w:t>
            </w:r>
          </w:p>
        </w:tc>
        <w:tc>
          <w:tcPr>
            <w:tcW w:w="5801" w:type="dxa"/>
            <w:vAlign w:val="center"/>
          </w:tcPr>
          <w:p w14:paraId="0E7B53E0" w14:textId="77777777" w:rsidR="00587345" w:rsidRPr="00587345" w:rsidRDefault="00587345" w:rsidP="00587345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2C4D778B" w14:textId="6DA77ACF" w:rsidR="00587345" w:rsidRPr="00587345" w:rsidRDefault="00587345" w:rsidP="00587345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TIPO</w:t>
            </w:r>
          </w:p>
        </w:tc>
      </w:tr>
      <w:tr w:rsidR="00587345" w14:paraId="4F15C617" w14:textId="77777777" w:rsidTr="005B32FC">
        <w:trPr>
          <w:trHeight w:val="554"/>
        </w:trPr>
        <w:tc>
          <w:tcPr>
            <w:tcW w:w="1854" w:type="dxa"/>
            <w:vAlign w:val="center"/>
          </w:tcPr>
          <w:p w14:paraId="22045708" w14:textId="7A0EAB11" w:rsidR="00587345" w:rsidRPr="00FB324B" w:rsidRDefault="00FB324B" w:rsidP="00FB324B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 w:rsidRPr="00FB324B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 xml:space="preserve">RFS001 </w:t>
            </w:r>
            <w:r w:rsidR="00757281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- TÍTULO</w:t>
            </w:r>
          </w:p>
        </w:tc>
        <w:tc>
          <w:tcPr>
            <w:tcW w:w="5801" w:type="dxa"/>
            <w:vAlign w:val="center"/>
          </w:tcPr>
          <w:p w14:paraId="1B8B8CD9" w14:textId="284AF515" w:rsidR="00587345" w:rsidRPr="00587345" w:rsidRDefault="00757281" w:rsidP="00FB324B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3A72A7C" w14:textId="44596D12" w:rsidR="00587345" w:rsidRPr="00587345" w:rsidRDefault="00757281" w:rsidP="00FB324B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(</w:t>
            </w:r>
            <w:r w:rsidR="00FB324B"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  <w:r>
              <w:rPr>
                <w:rFonts w:ascii="Titillium Web SemiBold" w:hAnsi="Titillium Web SemiBold"/>
                <w:b/>
                <w:bCs/>
                <w:color w:val="162235"/>
              </w:rPr>
              <w:t>/MANUTENÇÃO</w:t>
            </w:r>
            <w:r w:rsidR="00425453">
              <w:rPr>
                <w:rFonts w:ascii="Titillium Web SemiBold" w:hAnsi="Titillium Web SemiBold"/>
                <w:b/>
                <w:bCs/>
                <w:color w:val="162235"/>
              </w:rPr>
              <w:t>/REVISÃO</w:t>
            </w:r>
            <w:r>
              <w:rPr>
                <w:rFonts w:ascii="Titillium Web SemiBold" w:hAnsi="Titillium Web SemiBold"/>
                <w:b/>
                <w:bCs/>
                <w:color w:val="162235"/>
              </w:rPr>
              <w:t>)</w:t>
            </w:r>
          </w:p>
        </w:tc>
      </w:tr>
    </w:tbl>
    <w:p w14:paraId="5DE5B95C" w14:textId="77777777" w:rsidR="00587345" w:rsidRPr="00587345" w:rsidRDefault="00587345" w:rsidP="00587345">
      <w:pPr>
        <w:ind w:left="720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53032264" w14:textId="0F86069F" w:rsidR="009B7DF0" w:rsidRDefault="00587345" w:rsidP="00587345">
      <w:pPr>
        <w:pStyle w:val="PargrafodaLista"/>
        <w:numPr>
          <w:ilvl w:val="1"/>
          <w:numId w:val="2"/>
        </w:numPr>
        <w:ind w:left="426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Requisitos N</w:t>
      </w:r>
      <w:r w:rsidR="009B7DF0"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ão funcionais</w:t>
      </w:r>
    </w:p>
    <w:p w14:paraId="17057079" w14:textId="77777777" w:rsidR="00977291" w:rsidRDefault="00977291" w:rsidP="00977291">
      <w:pPr>
        <w:pStyle w:val="PargrafodaLista"/>
        <w:ind w:left="426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tbl>
      <w:tblPr>
        <w:tblStyle w:val="TabeladeGradeClara"/>
        <w:tblW w:w="9214" w:type="dxa"/>
        <w:tblInd w:w="137" w:type="dxa"/>
        <w:tblLook w:val="04A0" w:firstRow="1" w:lastRow="0" w:firstColumn="1" w:lastColumn="0" w:noHBand="0" w:noVBand="1"/>
      </w:tblPr>
      <w:tblGrid>
        <w:gridCol w:w="1642"/>
        <w:gridCol w:w="3939"/>
        <w:gridCol w:w="3633"/>
      </w:tblGrid>
      <w:tr w:rsidR="00977291" w:rsidRPr="00587345" w14:paraId="13CA4B5C" w14:textId="77777777" w:rsidTr="00757281">
        <w:trPr>
          <w:trHeight w:val="554"/>
        </w:trPr>
        <w:tc>
          <w:tcPr>
            <w:tcW w:w="1747" w:type="dxa"/>
            <w:vAlign w:val="center"/>
          </w:tcPr>
          <w:p w14:paraId="0FEA3D47" w14:textId="77777777" w:rsidR="00977291" w:rsidRPr="00587345" w:rsidRDefault="00977291" w:rsidP="0090455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REQUISITO</w:t>
            </w:r>
          </w:p>
        </w:tc>
        <w:tc>
          <w:tcPr>
            <w:tcW w:w="4860" w:type="dxa"/>
            <w:vAlign w:val="center"/>
          </w:tcPr>
          <w:p w14:paraId="283D75C8" w14:textId="77777777" w:rsidR="00977291" w:rsidRPr="00587345" w:rsidRDefault="00977291" w:rsidP="0090455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DESCRIÇÃO</w:t>
            </w:r>
          </w:p>
        </w:tc>
        <w:tc>
          <w:tcPr>
            <w:tcW w:w="2607" w:type="dxa"/>
            <w:vAlign w:val="center"/>
          </w:tcPr>
          <w:p w14:paraId="58DC3AD8" w14:textId="77777777" w:rsidR="00977291" w:rsidRPr="00587345" w:rsidRDefault="00977291" w:rsidP="0090455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587345">
              <w:rPr>
                <w:rFonts w:ascii="Titillium Web SemiBold" w:hAnsi="Titillium Web SemiBold"/>
                <w:b/>
                <w:bCs/>
                <w:color w:val="162235"/>
              </w:rPr>
              <w:t>TIPO</w:t>
            </w:r>
          </w:p>
        </w:tc>
      </w:tr>
      <w:tr w:rsidR="00977291" w:rsidRPr="00587345" w14:paraId="628C895C" w14:textId="77777777" w:rsidTr="00757281">
        <w:trPr>
          <w:trHeight w:val="554"/>
        </w:trPr>
        <w:tc>
          <w:tcPr>
            <w:tcW w:w="1747" w:type="dxa"/>
            <w:vAlign w:val="center"/>
          </w:tcPr>
          <w:p w14:paraId="52B9C88F" w14:textId="034D7FE2" w:rsidR="00977291" w:rsidRPr="00FB324B" w:rsidRDefault="00977291" w:rsidP="0090455F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AQ</w:t>
            </w:r>
            <w:r w:rsidR="00757281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G</w:t>
            </w: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 xml:space="preserve">001- </w:t>
            </w:r>
            <w:r w:rsidR="00757281">
              <w:rPr>
                <w:rFonts w:ascii="Titillium Web SemiBold" w:hAnsi="Titillium Web SemiBold"/>
                <w:b/>
                <w:bCs/>
                <w:i/>
                <w:iCs/>
                <w:color w:val="162235"/>
              </w:rPr>
              <w:t>TÍTULO</w:t>
            </w:r>
          </w:p>
        </w:tc>
        <w:tc>
          <w:tcPr>
            <w:tcW w:w="4860" w:type="dxa"/>
            <w:vAlign w:val="center"/>
          </w:tcPr>
          <w:p w14:paraId="3C50025F" w14:textId="55CB16A2" w:rsidR="00977291" w:rsidRPr="00587345" w:rsidRDefault="00757281" w:rsidP="0090455F">
            <w:pPr>
              <w:jc w:val="both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DESCRIÇÃO</w:t>
            </w:r>
          </w:p>
        </w:tc>
        <w:tc>
          <w:tcPr>
            <w:tcW w:w="2607" w:type="dxa"/>
            <w:vAlign w:val="center"/>
          </w:tcPr>
          <w:p w14:paraId="6477C9FB" w14:textId="5A4DC10D" w:rsidR="00977291" w:rsidRPr="00587345" w:rsidRDefault="00757281" w:rsidP="0090455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(</w:t>
            </w:r>
            <w:r w:rsidR="00977291">
              <w:rPr>
                <w:rFonts w:ascii="Titillium Web SemiBold" w:hAnsi="Titillium Web SemiBold"/>
                <w:b/>
                <w:bCs/>
                <w:color w:val="162235"/>
              </w:rPr>
              <w:t>NOVO</w:t>
            </w:r>
            <w:r>
              <w:rPr>
                <w:rFonts w:ascii="Titillium Web SemiBold" w:hAnsi="Titillium Web SemiBold"/>
                <w:b/>
                <w:bCs/>
                <w:color w:val="162235"/>
              </w:rPr>
              <w:t>/MANUTENÇÃO</w:t>
            </w:r>
            <w:r w:rsidR="00425453">
              <w:rPr>
                <w:rFonts w:ascii="Titillium Web SemiBold" w:hAnsi="Titillium Web SemiBold"/>
                <w:b/>
                <w:bCs/>
                <w:color w:val="162235"/>
              </w:rPr>
              <w:t>/REVISÃO</w:t>
            </w:r>
            <w:r>
              <w:rPr>
                <w:rFonts w:ascii="Titillium Web SemiBold" w:hAnsi="Titillium Web SemiBold"/>
                <w:b/>
                <w:bCs/>
                <w:color w:val="162235"/>
              </w:rPr>
              <w:t>)</w:t>
            </w:r>
          </w:p>
        </w:tc>
      </w:tr>
    </w:tbl>
    <w:p w14:paraId="7307DE5B" w14:textId="77777777" w:rsidR="00977291" w:rsidRDefault="00977291" w:rsidP="00977291">
      <w:pPr>
        <w:pStyle w:val="PargrafodaLista"/>
        <w:ind w:left="426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04813DA5" w14:textId="60C9579E" w:rsidR="009B7DF0" w:rsidRDefault="009B7DF0" w:rsidP="00587345">
      <w:pPr>
        <w:pStyle w:val="Ttulo1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Protótipos</w:t>
      </w:r>
    </w:p>
    <w:p w14:paraId="7E20F8FA" w14:textId="51FC9D09" w:rsidR="005B32FC" w:rsidRPr="005B32FC" w:rsidRDefault="005B32FC" w:rsidP="005B32FC">
      <w:r>
        <w:t>-</w:t>
      </w:r>
    </w:p>
    <w:p w14:paraId="07062DE7" w14:textId="09F224B6" w:rsidR="009B7DF0" w:rsidRDefault="009B7DF0" w:rsidP="00587345">
      <w:pPr>
        <w:pStyle w:val="Ttulo1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t>Diagramas</w:t>
      </w:r>
    </w:p>
    <w:p w14:paraId="0BA75FE2" w14:textId="2F16206B" w:rsidR="005B32FC" w:rsidRPr="005B32FC" w:rsidRDefault="005B32FC" w:rsidP="005B32FC">
      <w:r>
        <w:t>-</w:t>
      </w:r>
    </w:p>
    <w:p w14:paraId="56427EE1" w14:textId="1B57A15E" w:rsidR="009B7DF0" w:rsidRDefault="009B7DF0" w:rsidP="00587345">
      <w:pPr>
        <w:pStyle w:val="Ttulo1"/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</w:pPr>
      <w:r>
        <w:rPr>
          <w:rStyle w:val="nfase"/>
          <w:rFonts w:ascii="Titillium Web SemiBold" w:hAnsi="Titillium Web SemiBold"/>
          <w:b/>
          <w:bCs/>
          <w:i w:val="0"/>
          <w:iCs w:val="0"/>
          <w:color w:val="222A35" w:themeColor="text2" w:themeShade="80"/>
          <w:sz w:val="28"/>
          <w:szCs w:val="28"/>
        </w:rPr>
        <w:lastRenderedPageBreak/>
        <w:t>Fornecedor de requisitos</w:t>
      </w:r>
    </w:p>
    <w:p w14:paraId="693D53CD" w14:textId="77777777" w:rsidR="005B32FC" w:rsidRPr="005B32FC" w:rsidRDefault="005B32FC" w:rsidP="005B32FC"/>
    <w:sectPr w:rsidR="005B32FC" w:rsidRPr="005B32FC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AB3A8" w14:textId="77777777" w:rsidR="009B7DF0" w:rsidRDefault="009B7DF0" w:rsidP="009E1D3D">
      <w:r>
        <w:separator/>
      </w:r>
    </w:p>
  </w:endnote>
  <w:endnote w:type="continuationSeparator" w:id="0">
    <w:p w14:paraId="6FAA4AD2" w14:textId="77777777" w:rsidR="009B7DF0" w:rsidRDefault="009B7DF0" w:rsidP="009E1D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Tillium Web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8E069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DF5FCD0" wp14:editId="60F0B883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5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641F63" id="Agrupar 25" o:spid="_x0000_s1026" style="position:absolute;margin-left:-91.5pt;margin-top:-8.25pt;width:595.25pt;height:56.7pt;z-index:251659264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C23EB" w14:textId="77777777" w:rsidR="009B7DF0" w:rsidRDefault="009B7DF0" w:rsidP="009E1D3D">
      <w:r>
        <w:separator/>
      </w:r>
    </w:p>
  </w:footnote>
  <w:footnote w:type="continuationSeparator" w:id="0">
    <w:p w14:paraId="288AD075" w14:textId="77777777" w:rsidR="009B7DF0" w:rsidRDefault="009B7DF0" w:rsidP="009E1D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62651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040B4A8" wp14:editId="6D5F5969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0EB7B71" id="Agrupar 17" o:spid="_x0000_s1026" style="position:absolute;margin-left:0;margin-top:-9.65pt;width:595.25pt;height:85.05pt;z-index:251656704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714C9"/>
    <w:multiLevelType w:val="hybridMultilevel"/>
    <w:tmpl w:val="2ADE02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F1ED3"/>
    <w:multiLevelType w:val="hybridMultilevel"/>
    <w:tmpl w:val="7F06A7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9829105">
    <w:abstractNumId w:val="0"/>
  </w:num>
  <w:num w:numId="2" w16cid:durableId="761994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DF0"/>
    <w:rsid w:val="00070656"/>
    <w:rsid w:val="000C0662"/>
    <w:rsid w:val="00101A44"/>
    <w:rsid w:val="00337ECA"/>
    <w:rsid w:val="00346CC9"/>
    <w:rsid w:val="00353BD8"/>
    <w:rsid w:val="003B4FA0"/>
    <w:rsid w:val="00402DE3"/>
    <w:rsid w:val="00425453"/>
    <w:rsid w:val="004E084B"/>
    <w:rsid w:val="00587345"/>
    <w:rsid w:val="005B32FC"/>
    <w:rsid w:val="00632D4A"/>
    <w:rsid w:val="00682B22"/>
    <w:rsid w:val="00751EC0"/>
    <w:rsid w:val="00757281"/>
    <w:rsid w:val="007D7811"/>
    <w:rsid w:val="008A685B"/>
    <w:rsid w:val="008C1DAE"/>
    <w:rsid w:val="008D4118"/>
    <w:rsid w:val="009417AF"/>
    <w:rsid w:val="00957C6A"/>
    <w:rsid w:val="00977291"/>
    <w:rsid w:val="009B155C"/>
    <w:rsid w:val="009B7DF0"/>
    <w:rsid w:val="009E1D3D"/>
    <w:rsid w:val="00B13BB7"/>
    <w:rsid w:val="00C25CE9"/>
    <w:rsid w:val="00D34DB4"/>
    <w:rsid w:val="00F109FB"/>
    <w:rsid w:val="00F31071"/>
    <w:rsid w:val="00F37352"/>
    <w:rsid w:val="00FA40C6"/>
    <w:rsid w:val="00FB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7F8C8A"/>
  <w15:chartTrackingRefBased/>
  <w15:docId w15:val="{C08D1E8F-0416-4AFD-B79E-B36895AB6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7291"/>
  </w:style>
  <w:style w:type="paragraph" w:styleId="Ttulo1">
    <w:name w:val="heading 1"/>
    <w:basedOn w:val="Normal"/>
    <w:next w:val="Normal"/>
    <w:link w:val="Ttulo1Char"/>
    <w:uiPriority w:val="9"/>
    <w:qFormat/>
    <w:rsid w:val="009B7D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9B7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9B7DF0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9B7DF0"/>
    <w:rPr>
      <w:i/>
      <w:iCs/>
    </w:rPr>
  </w:style>
  <w:style w:type="paragraph" w:styleId="PargrafodaLista">
    <w:name w:val="List Paragraph"/>
    <w:basedOn w:val="Normal"/>
    <w:uiPriority w:val="34"/>
    <w:qFormat/>
    <w:rsid w:val="009B7DF0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9B7DF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B7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587345"/>
    <w:rPr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58734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esktop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1B3BE24-1814-42AE-B428-BAA1897FD8C2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customXml/itemProps2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B24F383-7843-48D9-AE53-CDEFC33CFD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5</TotalTime>
  <Pages>2</Pages>
  <Words>66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3</cp:revision>
  <cp:lastPrinted>2022-11-21T21:43:00Z</cp:lastPrinted>
  <dcterms:created xsi:type="dcterms:W3CDTF">2023-07-28T21:31:00Z</dcterms:created>
  <dcterms:modified xsi:type="dcterms:W3CDTF">2023-08-07T20:42:00Z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