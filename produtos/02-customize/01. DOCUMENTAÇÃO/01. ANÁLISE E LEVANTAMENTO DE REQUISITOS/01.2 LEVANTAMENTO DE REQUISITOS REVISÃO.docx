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8EDEC" w14:textId="1643933C" w:rsidR="004E084B" w:rsidRPr="009B7DF0" w:rsidRDefault="009B7DF0" w:rsidP="009B7DF0">
      <w:pPr>
        <w:pStyle w:val="Ttulo1"/>
        <w:rPr>
          <w:rFonts w:ascii="Titillium Web SemiBold" w:hAnsi="Titillium Web SemiBold"/>
          <w:b/>
          <w:bCs/>
          <w:color w:val="162235"/>
        </w:rPr>
      </w:pPr>
      <w:r w:rsidRPr="009B7DF0">
        <w:rPr>
          <w:rFonts w:ascii="Titillium Web SemiBold" w:hAnsi="Titillium Web SemiBold"/>
          <w:b/>
          <w:bCs/>
          <w:color w:val="162235"/>
        </w:rPr>
        <w:t>DOCUMENTO DE REQUISITOS</w:t>
      </w:r>
    </w:p>
    <w:p w14:paraId="2613B04C" w14:textId="5C5F29A0" w:rsidR="009B7DF0" w:rsidRPr="009B7DF0" w:rsidRDefault="009B7DF0" w:rsidP="009B7DF0">
      <w:pPr>
        <w:rPr>
          <w:rStyle w:val="nfaseIntensa"/>
          <w:rFonts w:ascii="Titillium Web SemiBold" w:hAnsi="Titillium Web SemiBold"/>
          <w:sz w:val="28"/>
          <w:szCs w:val="28"/>
        </w:rPr>
      </w:pPr>
      <w:r w:rsidRPr="009B7DF0">
        <w:rPr>
          <w:rStyle w:val="nfaseIntensa"/>
          <w:rFonts w:ascii="Titillium Web SemiBold" w:hAnsi="Titillium Web SemiBold"/>
          <w:sz w:val="28"/>
          <w:szCs w:val="28"/>
        </w:rPr>
        <w:t>SISTEMA GERADOR DE ASSINATURAS DE E-MAIL E PLANOS DE FUNDO PARA REUNIÕES</w:t>
      </w:r>
    </w:p>
    <w:p w14:paraId="50E30ABE" w14:textId="33BE59CD" w:rsidR="009B7DF0" w:rsidRDefault="009B7DF0" w:rsidP="009B7DF0">
      <w:pPr>
        <w:rPr>
          <w:rStyle w:val="nfase"/>
          <w:i w:val="0"/>
          <w:iCs w:val="0"/>
          <w:color w:val="4472C4" w:themeColor="accent1"/>
        </w:rPr>
      </w:pPr>
    </w:p>
    <w:p w14:paraId="718D6086" w14:textId="77777777" w:rsidR="009B7DF0" w:rsidRDefault="009B7DF0" w:rsidP="009B7DF0">
      <w:pPr>
        <w:rPr>
          <w:rStyle w:val="nfase"/>
          <w:i w:val="0"/>
          <w:iCs w:val="0"/>
          <w:color w:val="4472C4" w:themeColor="accent1"/>
        </w:rPr>
      </w:pPr>
    </w:p>
    <w:p w14:paraId="049B8FFE" w14:textId="77777777" w:rsidR="009B7DF0" w:rsidRDefault="009B7DF0" w:rsidP="009B7DF0">
      <w:pPr>
        <w:rPr>
          <w:rStyle w:val="nfase"/>
          <w:i w:val="0"/>
          <w:iCs w:val="0"/>
          <w:color w:val="4472C4" w:themeColor="accent1"/>
        </w:rPr>
      </w:pPr>
    </w:p>
    <w:p w14:paraId="52B7D889" w14:textId="73AA8A99" w:rsidR="009B7DF0" w:rsidRDefault="009B7DF0" w:rsidP="00587345">
      <w:pPr>
        <w:pStyle w:val="Ttulo1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9B7DF0"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t>Introdução</w:t>
      </w:r>
    </w:p>
    <w:p w14:paraId="2E5BD470" w14:textId="77777777" w:rsidR="00587345" w:rsidRPr="00587345" w:rsidRDefault="00587345" w:rsidP="00587345">
      <w:pPr>
        <w:jc w:val="both"/>
      </w:pPr>
    </w:p>
    <w:p w14:paraId="5A74636A" w14:textId="7789FE3A" w:rsidR="00587345" w:rsidRPr="00587345" w:rsidRDefault="00587345" w:rsidP="00587345">
      <w:pPr>
        <w:pStyle w:val="PargrafodaLista"/>
        <w:ind w:left="0"/>
        <w:jc w:val="both"/>
        <w:rPr>
          <w:rFonts w:ascii="Tillium Web" w:hAnsi="Tillium Web"/>
        </w:rPr>
      </w:pPr>
      <w:r w:rsidRPr="00587345">
        <w:rPr>
          <w:rFonts w:ascii="Tillium Web" w:hAnsi="Tillium Web"/>
        </w:rPr>
        <w:t>Este documento tem como objetivo formalizar e descrever o escopo da aplicação. O público-alvo deste documento são os fornecedores de requisitos, stakeholders, usuários e equipe envolvida no desenvolvimento do projeto.</w:t>
      </w:r>
    </w:p>
    <w:p w14:paraId="7F728950" w14:textId="77777777" w:rsidR="00587345" w:rsidRPr="00587345" w:rsidRDefault="00587345" w:rsidP="00587345"/>
    <w:p w14:paraId="1454BF57" w14:textId="1A2F671A" w:rsidR="009B7DF0" w:rsidRDefault="009B7DF0" w:rsidP="00587345">
      <w:pPr>
        <w:pStyle w:val="Ttulo1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  <w:r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t>Justificativa do Projeto</w:t>
      </w:r>
    </w:p>
    <w:p w14:paraId="458965FF" w14:textId="77777777" w:rsidR="00587345" w:rsidRPr="00587345" w:rsidRDefault="00587345" w:rsidP="00953BA8">
      <w:pPr>
        <w:pStyle w:val="PargrafodaLista"/>
        <w:ind w:left="0"/>
        <w:jc w:val="both"/>
      </w:pPr>
    </w:p>
    <w:p w14:paraId="113F6DB0" w14:textId="5B42EA57" w:rsidR="00587345" w:rsidRPr="00587345" w:rsidRDefault="00587345" w:rsidP="00587345">
      <w:pPr>
        <w:pStyle w:val="PargrafodaLista"/>
        <w:ind w:left="0"/>
        <w:jc w:val="both"/>
        <w:rPr>
          <w:rFonts w:ascii="Tillium Web" w:hAnsi="Tillium Web"/>
        </w:rPr>
      </w:pPr>
      <w:r w:rsidRPr="00587345">
        <w:rPr>
          <w:rFonts w:ascii="Tillium Web" w:hAnsi="Tillium Web"/>
        </w:rPr>
        <w:t>Este documento tem como objetivo descrever as necessidades do setor de Comunicação &amp; Marketing com relação ao sistema gerador de assinaturas de e-mail</w:t>
      </w:r>
      <w:r>
        <w:rPr>
          <w:rFonts w:ascii="Tillium Web" w:hAnsi="Tillium Web"/>
        </w:rPr>
        <w:t xml:space="preserve"> e telas de fundo de reunião para</w:t>
      </w:r>
      <w:r w:rsidRPr="00587345">
        <w:rPr>
          <w:rFonts w:ascii="Tillium Web" w:hAnsi="Tillium Web"/>
        </w:rPr>
        <w:t xml:space="preserve"> colaboradores da TPF Engenharia</w:t>
      </w:r>
      <w:r>
        <w:rPr>
          <w:rFonts w:ascii="Tillium Web" w:hAnsi="Tillium Web"/>
        </w:rPr>
        <w:t xml:space="preserve"> que deverá ser desenvolvido. Neste escopo estará incluso o desenvolvimento do sistema</w:t>
      </w:r>
      <w:r w:rsidR="00095B88">
        <w:rPr>
          <w:rFonts w:ascii="Tillium Web" w:hAnsi="Tillium Web"/>
        </w:rPr>
        <w:t xml:space="preserve"> para implementação na WEB</w:t>
      </w:r>
      <w:r>
        <w:rPr>
          <w:rFonts w:ascii="Tillium Web" w:hAnsi="Tillium Web"/>
        </w:rPr>
        <w:t xml:space="preserve">, com cadastramento dos usuários de forma silenciosa – mantendo a transparência com o usuário – conforme o seu uso, autenticação automática através das credenciais do Microsoft Teams, geração e gerenciamento de assinaturas disponibilizadas para os usuários e o administrador com diferenciações de </w:t>
      </w:r>
      <w:r w:rsidRPr="00587345">
        <w:rPr>
          <w:rFonts w:ascii="Tillium Web" w:hAnsi="Tillium Web"/>
        </w:rPr>
        <w:t>permissibilidade</w:t>
      </w:r>
      <w:r>
        <w:rPr>
          <w:rFonts w:ascii="Tillium Web" w:hAnsi="Tillium Web"/>
        </w:rPr>
        <w:t xml:space="preserve"> e adição de assinaturas geradas ao e-mail dos utilizadores de forma automática</w:t>
      </w:r>
      <w:r w:rsidR="00A5022C">
        <w:rPr>
          <w:rFonts w:ascii="Tillium Web" w:hAnsi="Tillium Web"/>
        </w:rPr>
        <w:t>, no caso de usuários comuns. Para os administradores que modificarem o template da assinatura geral, a vinculação da assinatura para um grupo de usuários não será feita de forma automática, exigindo que os usuários gerem novamente e vinculem as suas próprias assinaturas atualizadas</w:t>
      </w:r>
      <w:r>
        <w:rPr>
          <w:rFonts w:ascii="Tillium Web" w:hAnsi="Tillium Web"/>
        </w:rPr>
        <w:t>.</w:t>
      </w:r>
    </w:p>
    <w:p w14:paraId="1C14B19F" w14:textId="77777777" w:rsidR="00587345" w:rsidRPr="00587345" w:rsidRDefault="00587345" w:rsidP="00587345"/>
    <w:p w14:paraId="375161FD" w14:textId="5290C60E" w:rsidR="009B7DF0" w:rsidRDefault="009B7DF0" w:rsidP="00587345">
      <w:pPr>
        <w:pStyle w:val="Ttulo1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  <w:r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t>Requisitos</w:t>
      </w:r>
    </w:p>
    <w:p w14:paraId="5E960349" w14:textId="77777777" w:rsidR="00587345" w:rsidRPr="00587345" w:rsidRDefault="00587345" w:rsidP="00587345"/>
    <w:p w14:paraId="26505E76" w14:textId="1327FD59" w:rsidR="009B7DF0" w:rsidRDefault="00587345" w:rsidP="00587345">
      <w:pPr>
        <w:pStyle w:val="PargrafodaLista"/>
        <w:numPr>
          <w:ilvl w:val="1"/>
          <w:numId w:val="2"/>
        </w:numPr>
        <w:ind w:left="426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  <w:r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t xml:space="preserve">Requisitos </w:t>
      </w:r>
      <w:r w:rsidR="009B7DF0"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t>Funcionais</w:t>
      </w:r>
    </w:p>
    <w:p w14:paraId="1BAAC233" w14:textId="77777777" w:rsidR="00587345" w:rsidRDefault="00587345" w:rsidP="00587345">
      <w:pPr>
        <w:pStyle w:val="PargrafodaLista"/>
        <w:ind w:left="426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tbl>
      <w:tblPr>
        <w:tblStyle w:val="TabeladeGradeClara"/>
        <w:tblW w:w="9214" w:type="dxa"/>
        <w:tblInd w:w="137" w:type="dxa"/>
        <w:tblLook w:val="04A0" w:firstRow="1" w:lastRow="0" w:firstColumn="1" w:lastColumn="0" w:noHBand="0" w:noVBand="1"/>
      </w:tblPr>
      <w:tblGrid>
        <w:gridCol w:w="1916"/>
        <w:gridCol w:w="5749"/>
        <w:gridCol w:w="1549"/>
      </w:tblGrid>
      <w:tr w:rsidR="00587345" w14:paraId="32EFC7B2" w14:textId="77777777" w:rsidTr="005B32FC">
        <w:trPr>
          <w:trHeight w:val="554"/>
        </w:trPr>
        <w:tc>
          <w:tcPr>
            <w:tcW w:w="1854" w:type="dxa"/>
            <w:vAlign w:val="center"/>
          </w:tcPr>
          <w:p w14:paraId="745C281A" w14:textId="77777777" w:rsidR="00587345" w:rsidRPr="00587345" w:rsidRDefault="00587345" w:rsidP="00587345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587345">
              <w:rPr>
                <w:rFonts w:ascii="Titillium Web SemiBold" w:hAnsi="Titillium Web SemiBold"/>
                <w:b/>
                <w:bCs/>
                <w:color w:val="162235"/>
              </w:rPr>
              <w:t>REQUISITO</w:t>
            </w:r>
          </w:p>
        </w:tc>
        <w:tc>
          <w:tcPr>
            <w:tcW w:w="5801" w:type="dxa"/>
            <w:vAlign w:val="center"/>
          </w:tcPr>
          <w:p w14:paraId="0E7B53E0" w14:textId="77777777" w:rsidR="00587345" w:rsidRPr="00587345" w:rsidRDefault="00587345" w:rsidP="00587345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587345">
              <w:rPr>
                <w:rFonts w:ascii="Titillium Web SemiBold" w:hAnsi="Titillium Web SemiBold"/>
                <w:b/>
                <w:bCs/>
                <w:color w:val="162235"/>
              </w:rPr>
              <w:t>DESCRIÇÃO</w:t>
            </w:r>
          </w:p>
        </w:tc>
        <w:tc>
          <w:tcPr>
            <w:tcW w:w="1559" w:type="dxa"/>
            <w:vAlign w:val="center"/>
          </w:tcPr>
          <w:p w14:paraId="2C4D778B" w14:textId="6DA77ACF" w:rsidR="00587345" w:rsidRPr="00587345" w:rsidRDefault="00587345" w:rsidP="00587345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587345">
              <w:rPr>
                <w:rFonts w:ascii="Titillium Web SemiBold" w:hAnsi="Titillium Web SemiBold"/>
                <w:b/>
                <w:bCs/>
                <w:color w:val="162235"/>
              </w:rPr>
              <w:t>TIPO</w:t>
            </w:r>
          </w:p>
        </w:tc>
      </w:tr>
      <w:tr w:rsidR="00587345" w14:paraId="4F15C617" w14:textId="77777777" w:rsidTr="005B32FC">
        <w:trPr>
          <w:trHeight w:val="554"/>
        </w:trPr>
        <w:tc>
          <w:tcPr>
            <w:tcW w:w="1854" w:type="dxa"/>
            <w:vAlign w:val="center"/>
          </w:tcPr>
          <w:p w14:paraId="22045708" w14:textId="79AA0BAC" w:rsidR="00587345" w:rsidRPr="00FB324B" w:rsidRDefault="00FB324B" w:rsidP="00FB324B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 w:rsidRPr="00FB324B"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 xml:space="preserve">RFS001 – ACESSO </w:t>
            </w:r>
            <w:r w:rsidR="00E106B5"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ONLINE</w:t>
            </w:r>
          </w:p>
        </w:tc>
        <w:tc>
          <w:tcPr>
            <w:tcW w:w="5801" w:type="dxa"/>
            <w:vAlign w:val="center"/>
          </w:tcPr>
          <w:p w14:paraId="1B8B8CD9" w14:textId="79309E4C" w:rsidR="00587345" w:rsidRPr="00587345" w:rsidRDefault="00FB324B" w:rsidP="00FB324B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 xml:space="preserve">O sistema deverá estar disponibilizado para uso </w:t>
            </w:r>
            <w:r w:rsidR="00E106B5">
              <w:rPr>
                <w:rFonts w:ascii="Titillium Web SemiBold" w:hAnsi="Titillium Web SemiBold"/>
                <w:b/>
                <w:bCs/>
                <w:color w:val="162235"/>
              </w:rPr>
              <w:t>na internet, sendo encontrado através de seu endereçamento ou a partir do Portal TPF Engenharia</w:t>
            </w:r>
          </w:p>
        </w:tc>
        <w:tc>
          <w:tcPr>
            <w:tcW w:w="1559" w:type="dxa"/>
            <w:vAlign w:val="center"/>
          </w:tcPr>
          <w:p w14:paraId="53A72A7C" w14:textId="76C17198" w:rsidR="00587345" w:rsidRPr="00587345" w:rsidRDefault="00FB324B" w:rsidP="00FB324B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="00FB324B" w14:paraId="27ADEE36" w14:textId="77777777" w:rsidTr="005B32FC">
        <w:trPr>
          <w:trHeight w:val="554"/>
        </w:trPr>
        <w:tc>
          <w:tcPr>
            <w:tcW w:w="1854" w:type="dxa"/>
            <w:vAlign w:val="center"/>
          </w:tcPr>
          <w:p w14:paraId="65B17969" w14:textId="5E1E65F2" w:rsidR="00FB324B" w:rsidRPr="00FB324B" w:rsidRDefault="00FB324B" w:rsidP="00FB324B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 w:rsidRPr="00FB324B"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lastRenderedPageBreak/>
              <w:t xml:space="preserve">RSF002 </w:t>
            </w: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–</w:t>
            </w:r>
            <w:r w:rsidRPr="00FB324B"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 xml:space="preserve"> </w:t>
            </w: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AUTENTICAÇÃO DO USUÁRIO</w:t>
            </w:r>
          </w:p>
        </w:tc>
        <w:tc>
          <w:tcPr>
            <w:tcW w:w="5801" w:type="dxa"/>
            <w:vAlign w:val="center"/>
          </w:tcPr>
          <w:p w14:paraId="648B9A6B" w14:textId="74457BFC" w:rsidR="00FB324B" w:rsidRDefault="00FB324B" w:rsidP="00FB324B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O sistema deverá realizar a autenticação do usuário de forma automática, utilizando-se das credenciais do Microsoft Teams</w:t>
            </w:r>
            <w:r w:rsidR="0069562F">
              <w:rPr>
                <w:rFonts w:ascii="Titillium Web SemiBold" w:hAnsi="Titillium Web SemiBold"/>
                <w:b/>
                <w:bCs/>
                <w:color w:val="162235"/>
              </w:rPr>
              <w:t>.</w:t>
            </w:r>
          </w:p>
        </w:tc>
        <w:tc>
          <w:tcPr>
            <w:tcW w:w="1559" w:type="dxa"/>
            <w:vAlign w:val="center"/>
          </w:tcPr>
          <w:p w14:paraId="5AAFDC94" w14:textId="4AEAD6C6" w:rsidR="00FB324B" w:rsidRDefault="00FB324B" w:rsidP="00FB324B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="00FB324B" w14:paraId="666C953D" w14:textId="77777777" w:rsidTr="005B32FC">
        <w:trPr>
          <w:trHeight w:val="554"/>
        </w:trPr>
        <w:tc>
          <w:tcPr>
            <w:tcW w:w="1854" w:type="dxa"/>
            <w:vAlign w:val="center"/>
          </w:tcPr>
          <w:p w14:paraId="29411477" w14:textId="0DC7B733" w:rsidR="00FB324B" w:rsidRPr="00FB324B" w:rsidRDefault="00FB324B" w:rsidP="00FB324B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RFS003 – GERENCIAMENTO DE ASSINATURAS</w:t>
            </w:r>
          </w:p>
        </w:tc>
        <w:tc>
          <w:tcPr>
            <w:tcW w:w="5801" w:type="dxa"/>
            <w:vAlign w:val="center"/>
          </w:tcPr>
          <w:p w14:paraId="40BAF398" w14:textId="2F72A82A" w:rsidR="00FB324B" w:rsidRDefault="00FB324B" w:rsidP="00FB324B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O sistema deverá possibilitar ao usuário o gerenciamento de sua assinatura de e-mail, incluindo-se a possibilidade de realizar alterações nos campos previamente definidos como variáveis sempre que necessário.</w:t>
            </w:r>
          </w:p>
        </w:tc>
        <w:tc>
          <w:tcPr>
            <w:tcW w:w="1559" w:type="dxa"/>
            <w:vAlign w:val="center"/>
          </w:tcPr>
          <w:p w14:paraId="5F1FEA4E" w14:textId="4D05DC18" w:rsidR="00FB324B" w:rsidRDefault="00FB324B" w:rsidP="00FB324B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="00FB324B" w14:paraId="7A25E97C" w14:textId="77777777" w:rsidTr="005B32FC">
        <w:trPr>
          <w:trHeight w:val="554"/>
        </w:trPr>
        <w:tc>
          <w:tcPr>
            <w:tcW w:w="1854" w:type="dxa"/>
            <w:vAlign w:val="center"/>
          </w:tcPr>
          <w:p w14:paraId="774B2AE1" w14:textId="172AEFAD" w:rsidR="00FB324B" w:rsidRDefault="00FB324B" w:rsidP="00FB324B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RFS004 – OPÇÃO DE FOTO DE ASSINATURA</w:t>
            </w:r>
          </w:p>
        </w:tc>
        <w:tc>
          <w:tcPr>
            <w:tcW w:w="5801" w:type="dxa"/>
            <w:vAlign w:val="center"/>
          </w:tcPr>
          <w:p w14:paraId="19B8E5B6" w14:textId="1132ADD4" w:rsidR="00FB324B" w:rsidRDefault="00FB324B" w:rsidP="00FB324B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O sistema deverá possibilitar a escolha de conter ou não a foto da conta do Microsoft Teams do usuário em sua assinatura caso o usuário assim possua, caso contrário, a assinatura não conterá foto e o usuário não poderá inserir uma foto personalizada.</w:t>
            </w:r>
          </w:p>
        </w:tc>
        <w:tc>
          <w:tcPr>
            <w:tcW w:w="1559" w:type="dxa"/>
            <w:vAlign w:val="center"/>
          </w:tcPr>
          <w:p w14:paraId="65514737" w14:textId="214C6ED3" w:rsidR="00FB324B" w:rsidRDefault="00FB324B" w:rsidP="00FB324B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="00FB324B" w14:paraId="150F5BBF" w14:textId="77777777" w:rsidTr="005B32FC">
        <w:trPr>
          <w:trHeight w:val="554"/>
        </w:trPr>
        <w:tc>
          <w:tcPr>
            <w:tcW w:w="1854" w:type="dxa"/>
            <w:vAlign w:val="center"/>
          </w:tcPr>
          <w:p w14:paraId="7428EC47" w14:textId="666274E5" w:rsidR="00FB324B" w:rsidRDefault="00FB324B" w:rsidP="00FB324B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RFS005 – AMBIENTE DE ADMINISTRADOR</w:t>
            </w:r>
          </w:p>
        </w:tc>
        <w:tc>
          <w:tcPr>
            <w:tcW w:w="5801" w:type="dxa"/>
            <w:vAlign w:val="center"/>
          </w:tcPr>
          <w:p w14:paraId="60FD64F0" w14:textId="437A48D8" w:rsidR="00FB324B" w:rsidRDefault="00FB324B" w:rsidP="00FB324B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 xml:space="preserve">O sistema deverá conter um ambiente de administração, onde o administrador poderá gerenciar o a permissibilidade dos usuários, podendo eleger outros administradores </w:t>
            </w:r>
            <w:r w:rsidR="00977291">
              <w:rPr>
                <w:rFonts w:ascii="Titillium Web SemiBold" w:hAnsi="Titillium Web SemiBold"/>
                <w:b/>
                <w:bCs/>
                <w:color w:val="162235"/>
              </w:rPr>
              <w:t xml:space="preserve">além de fazer modificações dos </w:t>
            </w:r>
            <w:proofErr w:type="spellStart"/>
            <w:r w:rsidR="00977291" w:rsidRPr="00977291"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templates</w:t>
            </w:r>
            <w:proofErr w:type="spellEnd"/>
            <w:r w:rsidR="00977291">
              <w:rPr>
                <w:rFonts w:ascii="Titillium Web SemiBold" w:hAnsi="Titillium Web SemiBold"/>
                <w:b/>
                <w:bCs/>
                <w:color w:val="162235"/>
              </w:rPr>
              <w:t xml:space="preserve"> de assinaturas e telas de fundo</w:t>
            </w:r>
          </w:p>
        </w:tc>
        <w:tc>
          <w:tcPr>
            <w:tcW w:w="1559" w:type="dxa"/>
            <w:vAlign w:val="center"/>
          </w:tcPr>
          <w:p w14:paraId="741642D8" w14:textId="54079F62" w:rsidR="00FB324B" w:rsidRDefault="00977291" w:rsidP="00FB324B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="00977291" w14:paraId="5F1EE55D" w14:textId="77777777" w:rsidTr="005B32FC">
        <w:trPr>
          <w:trHeight w:val="554"/>
        </w:trPr>
        <w:tc>
          <w:tcPr>
            <w:tcW w:w="1854" w:type="dxa"/>
            <w:vAlign w:val="center"/>
          </w:tcPr>
          <w:p w14:paraId="0C65CC3E" w14:textId="7367674E" w:rsidR="00977291" w:rsidRDefault="00977291" w:rsidP="00FB324B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RFS006 – VINCULAÇÃO AUTOMÁTICA DE ASSINATURAS DE E-MAIL</w:t>
            </w:r>
          </w:p>
        </w:tc>
        <w:tc>
          <w:tcPr>
            <w:tcW w:w="5801" w:type="dxa"/>
            <w:vAlign w:val="center"/>
          </w:tcPr>
          <w:p w14:paraId="38592A1C" w14:textId="37AF1200" w:rsidR="00977291" w:rsidRDefault="00977291" w:rsidP="00FB324B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O sistema deverá realizar a vinculação automática das assinaturas de e-mail quando geradas pelos usuários comuns e administradores</w:t>
            </w:r>
          </w:p>
        </w:tc>
        <w:tc>
          <w:tcPr>
            <w:tcW w:w="1559" w:type="dxa"/>
            <w:vAlign w:val="center"/>
          </w:tcPr>
          <w:p w14:paraId="4FB147DE" w14:textId="0EE3AC80" w:rsidR="00977291" w:rsidRDefault="00977291" w:rsidP="00FB324B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="00977291" w14:paraId="305186AE" w14:textId="77777777" w:rsidTr="005B32FC">
        <w:trPr>
          <w:trHeight w:val="554"/>
        </w:trPr>
        <w:tc>
          <w:tcPr>
            <w:tcW w:w="1854" w:type="dxa"/>
            <w:vAlign w:val="center"/>
          </w:tcPr>
          <w:p w14:paraId="418EFDD1" w14:textId="41FB05C6" w:rsidR="00977291" w:rsidRDefault="00977291" w:rsidP="00FB324B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RFS007 – ÍCONES CLICÁVEIS NA ASSINATURA</w:t>
            </w:r>
          </w:p>
        </w:tc>
        <w:tc>
          <w:tcPr>
            <w:tcW w:w="5801" w:type="dxa"/>
            <w:vAlign w:val="center"/>
          </w:tcPr>
          <w:p w14:paraId="25AC0302" w14:textId="01195FD4" w:rsidR="00977291" w:rsidRDefault="00977291" w:rsidP="00FB324B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977291">
              <w:rPr>
                <w:rFonts w:ascii="Titillium Web SemiBold" w:hAnsi="Titillium Web SemiBold"/>
                <w:b/>
                <w:bCs/>
                <w:color w:val="162235"/>
              </w:rPr>
              <w:t>O sistema dev</w:t>
            </w:r>
            <w:r>
              <w:rPr>
                <w:rFonts w:ascii="Titillium Web SemiBold" w:hAnsi="Titillium Web SemiBold"/>
                <w:b/>
                <w:bCs/>
                <w:color w:val="162235"/>
              </w:rPr>
              <w:t>erá</w:t>
            </w:r>
            <w:r w:rsidRPr="00977291">
              <w:rPr>
                <w:rFonts w:ascii="Titillium Web SemiBold" w:hAnsi="Titillium Web SemiBold"/>
                <w:b/>
                <w:bCs/>
                <w:color w:val="162235"/>
              </w:rPr>
              <w:t xml:space="preserve"> permitir que itens específicos da assinatura, como endereço de e-mail e telefone para contato, sejam clicáveis. Isso permitirá que os destinatários dos e-mails entrem em contato diretamente por meio desses elementos da assinatura.</w:t>
            </w:r>
          </w:p>
        </w:tc>
        <w:tc>
          <w:tcPr>
            <w:tcW w:w="1559" w:type="dxa"/>
            <w:vAlign w:val="center"/>
          </w:tcPr>
          <w:p w14:paraId="52FC3386" w14:textId="3858C00A" w:rsidR="00977291" w:rsidRDefault="00977291" w:rsidP="00FB324B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</w:tbl>
    <w:p w14:paraId="5DE5B95C" w14:textId="77777777" w:rsidR="00587345" w:rsidRDefault="00587345" w:rsidP="00587345">
      <w:pPr>
        <w:ind w:left="720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308B2099" w14:textId="77777777" w:rsidR="002D0929" w:rsidRDefault="002D0929" w:rsidP="00587345">
      <w:pPr>
        <w:ind w:left="720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76551C03" w14:textId="77777777" w:rsidR="002D0929" w:rsidRDefault="002D0929" w:rsidP="00587345">
      <w:pPr>
        <w:ind w:left="720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1041155C" w14:textId="77777777" w:rsidR="002D0929" w:rsidRDefault="002D0929" w:rsidP="00587345">
      <w:pPr>
        <w:ind w:left="720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5DF20578" w14:textId="77777777" w:rsidR="00A060F9" w:rsidRDefault="00A060F9" w:rsidP="00587345">
      <w:pPr>
        <w:ind w:left="720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5C9A34AF" w14:textId="77777777" w:rsidR="002D0929" w:rsidRDefault="002D0929" w:rsidP="00587345">
      <w:pPr>
        <w:ind w:left="720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1EC28D3E" w14:textId="77777777" w:rsidR="002D0929" w:rsidRPr="00587345" w:rsidRDefault="002D0929" w:rsidP="00587345">
      <w:pPr>
        <w:ind w:left="720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53032264" w14:textId="0F86069F" w:rsidR="009B7DF0" w:rsidRDefault="00587345" w:rsidP="00587345">
      <w:pPr>
        <w:pStyle w:val="PargrafodaLista"/>
        <w:numPr>
          <w:ilvl w:val="1"/>
          <w:numId w:val="2"/>
        </w:numPr>
        <w:ind w:left="426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  <w:r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lastRenderedPageBreak/>
        <w:t>Requisitos N</w:t>
      </w:r>
      <w:r w:rsidR="009B7DF0"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t>ão funcionais</w:t>
      </w:r>
    </w:p>
    <w:p w14:paraId="17057079" w14:textId="77777777" w:rsidR="00977291" w:rsidRDefault="00977291" w:rsidP="00977291">
      <w:pPr>
        <w:pStyle w:val="PargrafodaLista"/>
        <w:ind w:left="426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tbl>
      <w:tblPr>
        <w:tblStyle w:val="TabeladeGradeClara"/>
        <w:tblW w:w="9214" w:type="dxa"/>
        <w:tblInd w:w="137" w:type="dxa"/>
        <w:tblLook w:val="04A0" w:firstRow="1" w:lastRow="0" w:firstColumn="1" w:lastColumn="0" w:noHBand="0" w:noVBand="1"/>
      </w:tblPr>
      <w:tblGrid>
        <w:gridCol w:w="2013"/>
        <w:gridCol w:w="5667"/>
        <w:gridCol w:w="1534"/>
      </w:tblGrid>
      <w:tr w:rsidR="00977291" w:rsidRPr="00587345" w14:paraId="13CA4B5C" w14:textId="77777777" w:rsidTr="005B32FC">
        <w:trPr>
          <w:trHeight w:val="554"/>
        </w:trPr>
        <w:tc>
          <w:tcPr>
            <w:tcW w:w="1854" w:type="dxa"/>
            <w:vAlign w:val="center"/>
          </w:tcPr>
          <w:p w14:paraId="0FEA3D47" w14:textId="77777777" w:rsidR="00977291" w:rsidRPr="00587345" w:rsidRDefault="00977291" w:rsidP="00314537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587345">
              <w:rPr>
                <w:rFonts w:ascii="Titillium Web SemiBold" w:hAnsi="Titillium Web SemiBold"/>
                <w:b/>
                <w:bCs/>
                <w:color w:val="162235"/>
              </w:rPr>
              <w:t>REQUISITO</w:t>
            </w:r>
          </w:p>
        </w:tc>
        <w:tc>
          <w:tcPr>
            <w:tcW w:w="5801" w:type="dxa"/>
            <w:vAlign w:val="center"/>
          </w:tcPr>
          <w:p w14:paraId="283D75C8" w14:textId="77777777" w:rsidR="00977291" w:rsidRPr="00587345" w:rsidRDefault="00977291" w:rsidP="00314537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587345">
              <w:rPr>
                <w:rFonts w:ascii="Titillium Web SemiBold" w:hAnsi="Titillium Web SemiBold"/>
                <w:b/>
                <w:bCs/>
                <w:color w:val="162235"/>
              </w:rPr>
              <w:t>DESCRIÇÃO</w:t>
            </w:r>
          </w:p>
        </w:tc>
        <w:tc>
          <w:tcPr>
            <w:tcW w:w="1559" w:type="dxa"/>
            <w:vAlign w:val="center"/>
          </w:tcPr>
          <w:p w14:paraId="58DC3AD8" w14:textId="77777777" w:rsidR="00977291" w:rsidRPr="00587345" w:rsidRDefault="00977291" w:rsidP="00314537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587345">
              <w:rPr>
                <w:rFonts w:ascii="Titillium Web SemiBold" w:hAnsi="Titillium Web SemiBold"/>
                <w:b/>
                <w:bCs/>
                <w:color w:val="162235"/>
              </w:rPr>
              <w:t>TIPO</w:t>
            </w:r>
          </w:p>
        </w:tc>
      </w:tr>
      <w:tr w:rsidR="00977291" w:rsidRPr="00587345" w14:paraId="628C895C" w14:textId="77777777" w:rsidTr="005B32FC">
        <w:trPr>
          <w:trHeight w:val="554"/>
        </w:trPr>
        <w:tc>
          <w:tcPr>
            <w:tcW w:w="1854" w:type="dxa"/>
            <w:vAlign w:val="center"/>
          </w:tcPr>
          <w:p w14:paraId="52B9C88F" w14:textId="69089D6E" w:rsidR="00977291" w:rsidRPr="00FB324B" w:rsidRDefault="00977291" w:rsidP="00314537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AQD001- LINGUAGEM DE PROGRAMAÇÃO</w:t>
            </w:r>
          </w:p>
        </w:tc>
        <w:tc>
          <w:tcPr>
            <w:tcW w:w="5801" w:type="dxa"/>
            <w:vAlign w:val="center"/>
          </w:tcPr>
          <w:p w14:paraId="3C50025F" w14:textId="336C1675" w:rsidR="00977291" w:rsidRPr="00587345" w:rsidRDefault="00977291" w:rsidP="00314537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977291">
              <w:rPr>
                <w:rFonts w:ascii="Titillium Web SemiBold" w:hAnsi="Titillium Web SemiBold"/>
                <w:b/>
                <w:bCs/>
                <w:color w:val="162235"/>
              </w:rPr>
              <w:t xml:space="preserve">O sistema deverá ser desenvolvido na linguagem de programação </w:t>
            </w:r>
            <w:proofErr w:type="spellStart"/>
            <w:r w:rsidRPr="00977291">
              <w:rPr>
                <w:rFonts w:ascii="Titillium Web SemiBold" w:hAnsi="Titillium Web SemiBold"/>
                <w:b/>
                <w:bCs/>
                <w:color w:val="162235"/>
              </w:rPr>
              <w:t>Typescript</w:t>
            </w:r>
            <w:proofErr w:type="spellEnd"/>
            <w:r w:rsidRPr="00977291">
              <w:rPr>
                <w:rFonts w:ascii="Titillium Web SemiBold" w:hAnsi="Titillium Web SemiBold"/>
                <w:b/>
                <w:bCs/>
                <w:color w:val="162235"/>
              </w:rPr>
              <w:t xml:space="preserve">, que adiciona tipagem estática e outros recursos ao </w:t>
            </w:r>
            <w:proofErr w:type="spellStart"/>
            <w:r w:rsidRPr="00977291">
              <w:rPr>
                <w:rFonts w:ascii="Titillium Web SemiBold" w:hAnsi="Titillium Web SemiBold"/>
                <w:b/>
                <w:bCs/>
                <w:color w:val="162235"/>
              </w:rPr>
              <w:t>JavaScript</w:t>
            </w:r>
            <w:proofErr w:type="spellEnd"/>
            <w:r w:rsidRPr="00977291">
              <w:rPr>
                <w:rFonts w:ascii="Titillium Web SemiBold" w:hAnsi="Titillium Web SemiBold"/>
                <w:b/>
                <w:bCs/>
                <w:color w:val="162235"/>
              </w:rPr>
              <w:t>, facilitando a escrita de código mais seguro e legível.</w:t>
            </w:r>
          </w:p>
        </w:tc>
        <w:tc>
          <w:tcPr>
            <w:tcW w:w="1559" w:type="dxa"/>
            <w:vAlign w:val="center"/>
          </w:tcPr>
          <w:p w14:paraId="6477C9FB" w14:textId="572EA490" w:rsidR="00977291" w:rsidRPr="00587345" w:rsidRDefault="00977291" w:rsidP="00314537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="00977291" w:rsidRPr="00587345" w14:paraId="2E8E71C4" w14:textId="77777777" w:rsidTr="005B32FC">
        <w:trPr>
          <w:trHeight w:val="554"/>
        </w:trPr>
        <w:tc>
          <w:tcPr>
            <w:tcW w:w="1854" w:type="dxa"/>
            <w:vAlign w:val="center"/>
          </w:tcPr>
          <w:p w14:paraId="1503BE8A" w14:textId="0B048F6C" w:rsidR="00977291" w:rsidRDefault="00977291" w:rsidP="00314537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AQD002 – FRAMEWORK</w:t>
            </w:r>
          </w:p>
        </w:tc>
        <w:tc>
          <w:tcPr>
            <w:tcW w:w="5801" w:type="dxa"/>
            <w:vAlign w:val="center"/>
          </w:tcPr>
          <w:p w14:paraId="4BB16AC1" w14:textId="0020E183" w:rsidR="00977291" w:rsidRPr="00977291" w:rsidRDefault="00977291" w:rsidP="00314537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977291">
              <w:rPr>
                <w:rFonts w:ascii="Titillium Web SemiBold" w:hAnsi="Titillium Web SemiBold"/>
                <w:b/>
                <w:bCs/>
                <w:color w:val="162235"/>
              </w:rPr>
              <w:t xml:space="preserve">O sistema deverá ser construído a partir </w:t>
            </w:r>
            <w:r w:rsidR="00E106B5">
              <w:rPr>
                <w:rFonts w:ascii="Titillium Web SemiBold" w:hAnsi="Titillium Web SemiBold"/>
                <w:b/>
                <w:bCs/>
                <w:color w:val="162235"/>
              </w:rPr>
              <w:t>Next</w:t>
            </w:r>
            <w:r>
              <w:rPr>
                <w:rFonts w:ascii="Titillium Web SemiBold" w:hAnsi="Titillium Web SemiBold"/>
                <w:b/>
                <w:bCs/>
                <w:color w:val="162235"/>
              </w:rPr>
              <w:t>.J</w:t>
            </w:r>
            <w:r w:rsidR="00E106B5">
              <w:rPr>
                <w:rFonts w:ascii="Titillium Web SemiBold" w:hAnsi="Titillium Web SemiBold"/>
                <w:b/>
                <w:bCs/>
                <w:color w:val="162235"/>
              </w:rPr>
              <w:t>S</w:t>
            </w:r>
            <w:r w:rsidRPr="00977291">
              <w:rPr>
                <w:rFonts w:ascii="Titillium Web SemiBold" w:hAnsi="Titillium Web SemiBold"/>
                <w:b/>
                <w:bCs/>
                <w:color w:val="162235"/>
              </w:rPr>
              <w:t xml:space="preserve"> que permite criar aplicações web com maior agilidade e qualidade e possui suporte a </w:t>
            </w:r>
            <w:proofErr w:type="spellStart"/>
            <w:r w:rsidRPr="00977291">
              <w:rPr>
                <w:rFonts w:ascii="Titillium Web SemiBold" w:hAnsi="Titillium Web SemiBold"/>
                <w:b/>
                <w:bCs/>
                <w:color w:val="162235"/>
              </w:rPr>
              <w:t>TypeScript</w:t>
            </w:r>
            <w:proofErr w:type="spellEnd"/>
            <w:r w:rsidRPr="00977291">
              <w:rPr>
                <w:rFonts w:ascii="Titillium Web SemiBold" w:hAnsi="Titillium Web SemiBold"/>
                <w:b/>
                <w:bCs/>
                <w:color w:val="162235"/>
              </w:rPr>
              <w:t>.</w:t>
            </w:r>
          </w:p>
        </w:tc>
        <w:tc>
          <w:tcPr>
            <w:tcW w:w="1559" w:type="dxa"/>
            <w:vAlign w:val="center"/>
          </w:tcPr>
          <w:p w14:paraId="705957E9" w14:textId="1AB81C7C" w:rsidR="00977291" w:rsidRDefault="00977291" w:rsidP="00314537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="00977291" w:rsidRPr="00587345" w14:paraId="5C95C68C" w14:textId="77777777" w:rsidTr="005B32FC">
        <w:trPr>
          <w:trHeight w:val="554"/>
        </w:trPr>
        <w:tc>
          <w:tcPr>
            <w:tcW w:w="1854" w:type="dxa"/>
            <w:vAlign w:val="center"/>
          </w:tcPr>
          <w:p w14:paraId="602FABAD" w14:textId="744120C2" w:rsidR="00977291" w:rsidRDefault="00977291" w:rsidP="00314537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AQD003 – BIBLIOTECAS</w:t>
            </w:r>
          </w:p>
        </w:tc>
        <w:tc>
          <w:tcPr>
            <w:tcW w:w="5801" w:type="dxa"/>
            <w:vAlign w:val="center"/>
          </w:tcPr>
          <w:p w14:paraId="1FDA06CC" w14:textId="1FAE928F" w:rsidR="00977291" w:rsidRPr="00977291" w:rsidRDefault="00977291" w:rsidP="00314537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977291">
              <w:rPr>
                <w:rFonts w:ascii="Titillium Web SemiBold" w:hAnsi="Titillium Web SemiBold"/>
                <w:b/>
                <w:bCs/>
                <w:color w:val="162235"/>
              </w:rPr>
              <w:t xml:space="preserve">O sistema utilizará de recursos </w:t>
            </w:r>
            <w:r w:rsidR="00E60DDD">
              <w:rPr>
                <w:rFonts w:ascii="Titillium Web SemiBold" w:hAnsi="Titillium Web SemiBold"/>
                <w:b/>
                <w:bCs/>
                <w:color w:val="162235"/>
              </w:rPr>
              <w:t>de bibliotecas</w:t>
            </w:r>
            <w:r w:rsidRPr="00977291">
              <w:rPr>
                <w:rFonts w:ascii="Titillium Web SemiBold" w:hAnsi="Titillium Web SemiBold"/>
                <w:b/>
                <w:bCs/>
                <w:color w:val="162235"/>
              </w:rPr>
              <w:t xml:space="preserve">, </w:t>
            </w:r>
            <w:r w:rsidR="00774CA5">
              <w:rPr>
                <w:rFonts w:ascii="Titillium Web SemiBold" w:hAnsi="Titillium Web SemiBold"/>
                <w:b/>
                <w:bCs/>
                <w:color w:val="162235"/>
              </w:rPr>
              <w:t>que auxiliarão na otimização</w:t>
            </w:r>
            <w:r w:rsidR="00DD7CEB">
              <w:rPr>
                <w:rFonts w:ascii="Titillium Web SemiBold" w:hAnsi="Titillium Web SemiBold"/>
                <w:b/>
                <w:bCs/>
                <w:color w:val="162235"/>
              </w:rPr>
              <w:t>,</w:t>
            </w:r>
            <w:r w:rsidR="00774CA5">
              <w:rPr>
                <w:rFonts w:ascii="Titillium Web SemiBold" w:hAnsi="Titillium Web SemiBold"/>
                <w:b/>
                <w:bCs/>
                <w:color w:val="162235"/>
              </w:rPr>
              <w:t xml:space="preserve"> adição de funcionalidade</w:t>
            </w:r>
            <w:r w:rsidR="00DD7CEB">
              <w:rPr>
                <w:rFonts w:ascii="Titillium Web SemiBold" w:hAnsi="Titillium Web SemiBold"/>
                <w:b/>
                <w:bCs/>
                <w:color w:val="162235"/>
              </w:rPr>
              <w:t>s e segurança</w:t>
            </w:r>
            <w:r w:rsidRPr="00977291">
              <w:rPr>
                <w:rFonts w:ascii="Titillium Web SemiBold" w:hAnsi="Titillium Web SemiBold"/>
                <w:b/>
                <w:bCs/>
                <w:color w:val="162235"/>
              </w:rPr>
              <w:t>.</w:t>
            </w:r>
          </w:p>
        </w:tc>
        <w:tc>
          <w:tcPr>
            <w:tcW w:w="1559" w:type="dxa"/>
            <w:vAlign w:val="center"/>
          </w:tcPr>
          <w:p w14:paraId="0A438D70" w14:textId="4B36C97B" w:rsidR="00977291" w:rsidRDefault="00977291" w:rsidP="00314537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="00977291" w:rsidRPr="00587345" w14:paraId="544529E1" w14:textId="77777777" w:rsidTr="005B32FC">
        <w:trPr>
          <w:trHeight w:val="554"/>
        </w:trPr>
        <w:tc>
          <w:tcPr>
            <w:tcW w:w="1854" w:type="dxa"/>
            <w:vAlign w:val="center"/>
          </w:tcPr>
          <w:p w14:paraId="0E97E986" w14:textId="68D61C59" w:rsidR="00977291" w:rsidRDefault="00977291" w:rsidP="00314537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AQD004 – ESTRATÉGIA DE MANUTENÇÃO</w:t>
            </w:r>
          </w:p>
        </w:tc>
        <w:tc>
          <w:tcPr>
            <w:tcW w:w="5801" w:type="dxa"/>
            <w:vAlign w:val="center"/>
          </w:tcPr>
          <w:p w14:paraId="74E67E9C" w14:textId="1110B557" w:rsidR="00977291" w:rsidRPr="00977291" w:rsidRDefault="00977291" w:rsidP="00314537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977291">
              <w:rPr>
                <w:rFonts w:ascii="Titillium Web SemiBold" w:hAnsi="Titillium Web SemiBold"/>
                <w:b/>
                <w:bCs/>
                <w:color w:val="162235"/>
              </w:rPr>
              <w:t>O sistema deve ser projetado de forma a facilitar a manutenção e atualizações futuras, permitindo a inclusão de novas funcionalidades ou correção de problemas de forma eficiente.</w:t>
            </w:r>
          </w:p>
        </w:tc>
        <w:tc>
          <w:tcPr>
            <w:tcW w:w="1559" w:type="dxa"/>
            <w:vAlign w:val="center"/>
          </w:tcPr>
          <w:p w14:paraId="49942B12" w14:textId="48FCC705" w:rsidR="00977291" w:rsidRDefault="00977291" w:rsidP="00314537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="00977291" w:rsidRPr="00587345" w14:paraId="59445531" w14:textId="77777777" w:rsidTr="005B32FC">
        <w:trPr>
          <w:trHeight w:val="554"/>
        </w:trPr>
        <w:tc>
          <w:tcPr>
            <w:tcW w:w="1854" w:type="dxa"/>
            <w:vAlign w:val="center"/>
          </w:tcPr>
          <w:p w14:paraId="3E568324" w14:textId="1CBE8921" w:rsidR="00977291" w:rsidRDefault="00977291" w:rsidP="00314537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AQD005 – IMPLANTAÇÃO E INTEGRAÇÃO ONLINE</w:t>
            </w:r>
          </w:p>
        </w:tc>
        <w:tc>
          <w:tcPr>
            <w:tcW w:w="5801" w:type="dxa"/>
            <w:vAlign w:val="center"/>
          </w:tcPr>
          <w:p w14:paraId="17F1CDD4" w14:textId="41B3F49F" w:rsidR="00977291" w:rsidRPr="00977291" w:rsidRDefault="00977291" w:rsidP="00314537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O sistema deverá ficar disponível online,</w:t>
            </w:r>
            <w:r w:rsidR="005B32FC">
              <w:rPr>
                <w:rFonts w:ascii="Titillium Web SemiBold" w:hAnsi="Titillium Web SemiBold"/>
                <w:b/>
                <w:bCs/>
                <w:color w:val="162235"/>
              </w:rPr>
              <w:t xml:space="preserve"> através do ambiente do Microsoft Teams, restrito aos usuários colaboradores da TPF Engenharia.</w:t>
            </w:r>
          </w:p>
        </w:tc>
        <w:tc>
          <w:tcPr>
            <w:tcW w:w="1559" w:type="dxa"/>
            <w:vAlign w:val="center"/>
          </w:tcPr>
          <w:p w14:paraId="3271F803" w14:textId="594BF2B9" w:rsidR="005B32FC" w:rsidRDefault="005B32FC" w:rsidP="005B32FC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="005B32FC" w:rsidRPr="00587345" w14:paraId="17963606" w14:textId="77777777" w:rsidTr="005B32FC">
        <w:trPr>
          <w:trHeight w:val="554"/>
        </w:trPr>
        <w:tc>
          <w:tcPr>
            <w:tcW w:w="1854" w:type="dxa"/>
            <w:vAlign w:val="center"/>
          </w:tcPr>
          <w:p w14:paraId="2C6CD5D5" w14:textId="2032215F" w:rsidR="005B32FC" w:rsidRDefault="005B32FC" w:rsidP="00314537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AQD006 – COMPATIBILIDADE</w:t>
            </w:r>
          </w:p>
        </w:tc>
        <w:tc>
          <w:tcPr>
            <w:tcW w:w="5801" w:type="dxa"/>
            <w:vAlign w:val="center"/>
          </w:tcPr>
          <w:p w14:paraId="66541655" w14:textId="6755BF34" w:rsidR="005B32FC" w:rsidRDefault="005B32FC" w:rsidP="00314537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5B32FC">
              <w:rPr>
                <w:rFonts w:ascii="Titillium Web SemiBold" w:hAnsi="Titillium Web SemiBold"/>
                <w:b/>
                <w:bCs/>
                <w:color w:val="162235"/>
              </w:rPr>
              <w:t xml:space="preserve">O sistema deve ser compatível </w:t>
            </w:r>
            <w:r>
              <w:rPr>
                <w:rFonts w:ascii="Titillium Web SemiBold" w:hAnsi="Titillium Web SemiBold"/>
                <w:b/>
                <w:bCs/>
                <w:color w:val="162235"/>
              </w:rPr>
              <w:t>os principais navegadores</w:t>
            </w:r>
            <w:r w:rsidRPr="005B32FC">
              <w:rPr>
                <w:rFonts w:ascii="Titillium Web SemiBold" w:hAnsi="Titillium Web SemiBold"/>
                <w:b/>
                <w:bCs/>
                <w:color w:val="162235"/>
              </w:rPr>
              <w:t xml:space="preserve">, garantindo que os </w:t>
            </w:r>
            <w:r w:rsidR="00BA2B38">
              <w:rPr>
                <w:rFonts w:ascii="Titillium Web SemiBold" w:hAnsi="Titillium Web SemiBold"/>
                <w:b/>
                <w:bCs/>
                <w:color w:val="162235"/>
              </w:rPr>
              <w:t>usuários em sua maioria possam utilizar-se do sistema.</w:t>
            </w:r>
          </w:p>
        </w:tc>
        <w:tc>
          <w:tcPr>
            <w:tcW w:w="1559" w:type="dxa"/>
            <w:vAlign w:val="center"/>
          </w:tcPr>
          <w:p w14:paraId="42E99F6F" w14:textId="709ADE2D" w:rsidR="005B32FC" w:rsidRDefault="005B32FC" w:rsidP="005B32FC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="005B32FC" w:rsidRPr="00587345" w14:paraId="33450731" w14:textId="77777777" w:rsidTr="005B32FC">
        <w:trPr>
          <w:trHeight w:val="554"/>
        </w:trPr>
        <w:tc>
          <w:tcPr>
            <w:tcW w:w="1854" w:type="dxa"/>
            <w:vAlign w:val="center"/>
          </w:tcPr>
          <w:p w14:paraId="46C5A238" w14:textId="09BEB20D" w:rsidR="005B32FC" w:rsidRDefault="005B32FC" w:rsidP="00314537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AQD007 – DESEMPENHO DO SISTEMA</w:t>
            </w:r>
          </w:p>
        </w:tc>
        <w:tc>
          <w:tcPr>
            <w:tcW w:w="5801" w:type="dxa"/>
            <w:vAlign w:val="center"/>
          </w:tcPr>
          <w:p w14:paraId="26ED29B8" w14:textId="457094AD" w:rsidR="005B32FC" w:rsidRPr="005B32FC" w:rsidRDefault="005B32FC" w:rsidP="00314537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5B32FC">
              <w:rPr>
                <w:rFonts w:ascii="Titillium Web SemiBold" w:hAnsi="Titillium Web SemiBold"/>
                <w:b/>
                <w:bCs/>
                <w:color w:val="162235"/>
              </w:rPr>
              <w:t>O sistema deve ser capaz de fornecer uma experiência de uso responsiva, com tempos de resposta rápidos ao acessar e modificar as assinaturas.</w:t>
            </w:r>
          </w:p>
        </w:tc>
        <w:tc>
          <w:tcPr>
            <w:tcW w:w="1559" w:type="dxa"/>
            <w:vAlign w:val="center"/>
          </w:tcPr>
          <w:p w14:paraId="7366367B" w14:textId="7A810E32" w:rsidR="005B32FC" w:rsidRDefault="005B32FC" w:rsidP="005B32FC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="005B32FC" w:rsidRPr="00587345" w14:paraId="00AEBE22" w14:textId="77777777" w:rsidTr="005B32FC">
        <w:trPr>
          <w:trHeight w:val="554"/>
        </w:trPr>
        <w:tc>
          <w:tcPr>
            <w:tcW w:w="1854" w:type="dxa"/>
            <w:vAlign w:val="center"/>
          </w:tcPr>
          <w:p w14:paraId="0386D2D1" w14:textId="3DE9B62E" w:rsidR="005B32FC" w:rsidRDefault="005B32FC" w:rsidP="00314537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AQD008 – CONFIABILIDADE</w:t>
            </w:r>
          </w:p>
        </w:tc>
        <w:tc>
          <w:tcPr>
            <w:tcW w:w="5801" w:type="dxa"/>
            <w:vAlign w:val="center"/>
          </w:tcPr>
          <w:p w14:paraId="66523C25" w14:textId="013A87CB" w:rsidR="005B32FC" w:rsidRPr="005B32FC" w:rsidRDefault="005B32FC" w:rsidP="00314537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5B32FC">
              <w:rPr>
                <w:rFonts w:ascii="Titillium Web SemiBold" w:hAnsi="Titillium Web SemiBold"/>
                <w:b/>
                <w:bCs/>
                <w:color w:val="162235"/>
              </w:rPr>
              <w:t>O sistema deve ser confiável e disponível, minimizando o tempo de inatividade e evitando falhas que possam impactar negativamente a experiência do usuário.</w:t>
            </w:r>
          </w:p>
        </w:tc>
        <w:tc>
          <w:tcPr>
            <w:tcW w:w="1559" w:type="dxa"/>
            <w:vAlign w:val="center"/>
          </w:tcPr>
          <w:p w14:paraId="7BDA4C51" w14:textId="3FF97378" w:rsidR="005B32FC" w:rsidRDefault="005B32FC" w:rsidP="005B32FC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="005B32FC" w:rsidRPr="00587345" w14:paraId="5C6887BC" w14:textId="77777777" w:rsidTr="005B32FC">
        <w:trPr>
          <w:trHeight w:val="554"/>
        </w:trPr>
        <w:tc>
          <w:tcPr>
            <w:tcW w:w="1854" w:type="dxa"/>
            <w:vAlign w:val="center"/>
          </w:tcPr>
          <w:p w14:paraId="43A08D20" w14:textId="65C792B1" w:rsidR="005B32FC" w:rsidRDefault="005B32FC" w:rsidP="00314537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AQD009 – USABILIDADE</w:t>
            </w:r>
          </w:p>
        </w:tc>
        <w:tc>
          <w:tcPr>
            <w:tcW w:w="5801" w:type="dxa"/>
            <w:vAlign w:val="center"/>
          </w:tcPr>
          <w:p w14:paraId="0152CAFD" w14:textId="1AFB3333" w:rsidR="005B32FC" w:rsidRPr="005B32FC" w:rsidRDefault="005B32FC" w:rsidP="00314537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5B32FC">
              <w:rPr>
                <w:rFonts w:ascii="Titillium Web SemiBold" w:hAnsi="Titillium Web SemiBold"/>
                <w:b/>
                <w:bCs/>
                <w:color w:val="162235"/>
              </w:rPr>
              <w:t>O aplicativo deve ser intuitivo e de fácil utilização, de forma que os usuários possam gerenciar suas assinaturas sem dificuldades</w:t>
            </w:r>
          </w:p>
        </w:tc>
        <w:tc>
          <w:tcPr>
            <w:tcW w:w="1559" w:type="dxa"/>
            <w:vAlign w:val="center"/>
          </w:tcPr>
          <w:p w14:paraId="6041EE86" w14:textId="18C54294" w:rsidR="005B32FC" w:rsidRDefault="005B32FC" w:rsidP="005B32FC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="005B32FC" w:rsidRPr="00587345" w14:paraId="5821EAE1" w14:textId="77777777" w:rsidTr="005B32FC">
        <w:trPr>
          <w:trHeight w:val="554"/>
        </w:trPr>
        <w:tc>
          <w:tcPr>
            <w:tcW w:w="1854" w:type="dxa"/>
            <w:vAlign w:val="center"/>
          </w:tcPr>
          <w:p w14:paraId="74B57B3D" w14:textId="0B47983F" w:rsidR="005B32FC" w:rsidRDefault="005B32FC" w:rsidP="00314537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AQD010 – SEGURANÇA DA INFORMAÇÃO</w:t>
            </w:r>
          </w:p>
        </w:tc>
        <w:tc>
          <w:tcPr>
            <w:tcW w:w="5801" w:type="dxa"/>
            <w:vAlign w:val="center"/>
          </w:tcPr>
          <w:p w14:paraId="7145D130" w14:textId="2A6C8C57" w:rsidR="005B32FC" w:rsidRPr="005B32FC" w:rsidRDefault="005B32FC" w:rsidP="00314537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5B32FC">
              <w:rPr>
                <w:rFonts w:ascii="Titillium Web SemiBold" w:hAnsi="Titillium Web SemiBold"/>
                <w:b/>
                <w:bCs/>
                <w:color w:val="162235"/>
              </w:rPr>
              <w:t xml:space="preserve">O sistema deve garantir a segurança dos dados do usuário e das assinaturas de e-mail, protegendo </w:t>
            </w:r>
            <w:r w:rsidRPr="005B32FC">
              <w:rPr>
                <w:rFonts w:ascii="Titillium Web SemiBold" w:hAnsi="Titillium Web SemiBold"/>
                <w:b/>
                <w:bCs/>
                <w:color w:val="162235"/>
              </w:rPr>
              <w:lastRenderedPageBreak/>
              <w:t>informações sensíveis e prevenindo acessos não autorizados.</w:t>
            </w:r>
          </w:p>
        </w:tc>
        <w:tc>
          <w:tcPr>
            <w:tcW w:w="1559" w:type="dxa"/>
            <w:vAlign w:val="center"/>
          </w:tcPr>
          <w:p w14:paraId="1E770C5C" w14:textId="27A1C8C6" w:rsidR="005B32FC" w:rsidRDefault="005B32FC" w:rsidP="005B32FC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lastRenderedPageBreak/>
              <w:t>NOVO</w:t>
            </w:r>
          </w:p>
        </w:tc>
      </w:tr>
      <w:tr w:rsidR="00F04318" w:rsidRPr="00587345" w14:paraId="7EBE2901" w14:textId="77777777" w:rsidTr="005B32FC">
        <w:trPr>
          <w:trHeight w:val="554"/>
        </w:trPr>
        <w:tc>
          <w:tcPr>
            <w:tcW w:w="1854" w:type="dxa"/>
            <w:vAlign w:val="center"/>
          </w:tcPr>
          <w:p w14:paraId="3A71563C" w14:textId="1D715C05" w:rsidR="00F04318" w:rsidRDefault="00F04318" w:rsidP="0038205A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AQD011 – BANCO DE DADOS</w:t>
            </w:r>
          </w:p>
        </w:tc>
        <w:tc>
          <w:tcPr>
            <w:tcW w:w="5801" w:type="dxa"/>
            <w:vAlign w:val="center"/>
          </w:tcPr>
          <w:p w14:paraId="290612CA" w14:textId="63D3F2B0" w:rsidR="00F04318" w:rsidRPr="005B32FC" w:rsidRDefault="00F04318" w:rsidP="0038205A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O sistema deve possuir um banco de dados escalável onde serão guardadas as informações dos usuários e demais artefatos enviados e gerados pelo sistema</w:t>
            </w:r>
          </w:p>
        </w:tc>
        <w:tc>
          <w:tcPr>
            <w:tcW w:w="1559" w:type="dxa"/>
            <w:vAlign w:val="center"/>
          </w:tcPr>
          <w:p w14:paraId="690BA4CD" w14:textId="23F47A57" w:rsidR="00F04318" w:rsidRDefault="00F04318" w:rsidP="005B32FC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="00DC7727" w:rsidRPr="00587345" w14:paraId="521CF5B9" w14:textId="77777777" w:rsidTr="005B32FC">
        <w:trPr>
          <w:trHeight w:val="554"/>
        </w:trPr>
        <w:tc>
          <w:tcPr>
            <w:tcW w:w="1854" w:type="dxa"/>
            <w:vAlign w:val="center"/>
          </w:tcPr>
          <w:p w14:paraId="66E545C6" w14:textId="1DD19042" w:rsidR="00DC7727" w:rsidRDefault="00DC7727" w:rsidP="008B3C67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AQD012 – REGISTRO DE INFORMAÇÕES DE USUÁRIOS</w:t>
            </w:r>
          </w:p>
        </w:tc>
        <w:tc>
          <w:tcPr>
            <w:tcW w:w="5801" w:type="dxa"/>
            <w:vAlign w:val="center"/>
          </w:tcPr>
          <w:p w14:paraId="04B2B57E" w14:textId="408CEFF5" w:rsidR="00DC7727" w:rsidRDefault="00DC7727" w:rsidP="008B3C67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O sistema deverá registrar informações do usuário como nome, e-mail, escritório, número e produto/equipe.</w:t>
            </w:r>
          </w:p>
        </w:tc>
        <w:tc>
          <w:tcPr>
            <w:tcW w:w="1559" w:type="dxa"/>
            <w:vAlign w:val="center"/>
          </w:tcPr>
          <w:p w14:paraId="56E96037" w14:textId="2A5938A4" w:rsidR="00DC7727" w:rsidRDefault="00DC7727" w:rsidP="005B32FC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</w:tbl>
    <w:p w14:paraId="7307DE5B" w14:textId="77777777" w:rsidR="00977291" w:rsidRDefault="00977291" w:rsidP="00977291">
      <w:pPr>
        <w:pStyle w:val="PargrafodaLista"/>
        <w:ind w:left="426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04813DA5" w14:textId="6BA17EC7" w:rsidR="009B7DF0" w:rsidRDefault="009B7DF0" w:rsidP="00587345">
      <w:pPr>
        <w:pStyle w:val="Ttulo1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  <w:r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t>Protótipos</w:t>
      </w:r>
    </w:p>
    <w:p w14:paraId="79D3DCA0" w14:textId="139A8C54" w:rsidR="003407FE" w:rsidRPr="003407FE" w:rsidRDefault="003407FE" w:rsidP="003407FE"/>
    <w:p w14:paraId="077B2D53" w14:textId="2ADE13B5" w:rsidR="00B7323E" w:rsidRDefault="003407FE" w:rsidP="005B32FC">
      <w:r>
        <w:rPr>
          <w:noProof/>
        </w:rPr>
        <w:drawing>
          <wp:anchor distT="0" distB="0" distL="114300" distR="114300" simplePos="0" relativeHeight="251659264" behindDoc="0" locked="0" layoutInCell="1" allowOverlap="1" wp14:anchorId="6F6DEEB7" wp14:editId="24A6D44F">
            <wp:simplePos x="0" y="0"/>
            <wp:positionH relativeFrom="margin">
              <wp:align>left</wp:align>
            </wp:positionH>
            <wp:positionV relativeFrom="paragraph">
              <wp:posOffset>18415</wp:posOffset>
            </wp:positionV>
            <wp:extent cx="3943350" cy="2558415"/>
            <wp:effectExtent l="0" t="0" r="0" b="0"/>
            <wp:wrapThrough wrapText="bothSides">
              <wp:wrapPolygon edited="0">
                <wp:start x="0" y="0"/>
                <wp:lineTo x="0" y="21391"/>
                <wp:lineTo x="21496" y="21391"/>
                <wp:lineTo x="21496" y="0"/>
                <wp:lineTo x="0" y="0"/>
              </wp:wrapPolygon>
            </wp:wrapThrough>
            <wp:docPr id="134295294" name="Imagem 6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5294" name="Imagem 6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 </w: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D9D93F7" wp14:editId="5ABE4777">
            <wp:simplePos x="0" y="0"/>
            <wp:positionH relativeFrom="column">
              <wp:posOffset>34290</wp:posOffset>
            </wp:positionH>
            <wp:positionV relativeFrom="paragraph">
              <wp:posOffset>-3810</wp:posOffset>
            </wp:positionV>
            <wp:extent cx="3867150" cy="2511425"/>
            <wp:effectExtent l="0" t="0" r="0" b="3175"/>
            <wp:wrapTopAndBottom/>
            <wp:docPr id="1623468707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68707" name="Imagem 5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1CE29B" w14:textId="4649C1D1" w:rsidR="003407FE" w:rsidRDefault="003407FE" w:rsidP="005B32FC"/>
    <w:p w14:paraId="1BC463F4" w14:textId="0B2D7180" w:rsidR="003407FE" w:rsidRDefault="003407FE" w:rsidP="005B32FC">
      <w:r>
        <w:t>   </w:t>
      </w:r>
    </w:p>
    <w:p w14:paraId="4B88FBAF" w14:textId="3D492872" w:rsidR="00B7323E" w:rsidRDefault="00B7323E" w:rsidP="005B32FC"/>
    <w:p w14:paraId="34F74626" w14:textId="77777777" w:rsidR="003407FE" w:rsidRDefault="003407FE" w:rsidP="00B7323E">
      <w:pPr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10E4DA48" w14:textId="77777777" w:rsidR="003407FE" w:rsidRDefault="003407FE" w:rsidP="00B7323E">
      <w:pPr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4C475DC2" w14:textId="77777777" w:rsidR="003407FE" w:rsidRDefault="003407FE" w:rsidP="00B7323E">
      <w:pPr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29D30D2D" w14:textId="77777777" w:rsidR="003407FE" w:rsidRDefault="003407FE" w:rsidP="00B7323E">
      <w:pPr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31A0AC2D" w14:textId="77777777" w:rsidR="003407FE" w:rsidRDefault="003407FE" w:rsidP="00B7323E">
      <w:pPr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3FDD558A" w14:textId="77777777" w:rsidR="003407FE" w:rsidRDefault="003407FE" w:rsidP="00B7323E">
      <w:pPr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6563879D" w14:textId="77777777" w:rsidR="003407FE" w:rsidRDefault="003407FE" w:rsidP="00B7323E">
      <w:pPr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2F38623C" w14:textId="77777777" w:rsidR="003407FE" w:rsidRDefault="003407FE" w:rsidP="00B7323E">
      <w:pPr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7F1968DA" w14:textId="77777777" w:rsidR="003407FE" w:rsidRDefault="003407FE" w:rsidP="00B7323E">
      <w:pPr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56427EE1" w14:textId="0CA28093" w:rsidR="009B7DF0" w:rsidRDefault="009B7DF0" w:rsidP="00587345">
      <w:pPr>
        <w:pStyle w:val="Ttulo1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  <w:r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lastRenderedPageBreak/>
        <w:t>Fornecedor de requisitos</w:t>
      </w:r>
    </w:p>
    <w:p w14:paraId="2201F23B" w14:textId="3FB9A62B" w:rsidR="005D3539" w:rsidRPr="005D3539" w:rsidRDefault="005D3539" w:rsidP="005D3539"/>
    <w:p w14:paraId="693D53CD" w14:textId="4C6CD63E" w:rsidR="005B32FC" w:rsidRDefault="005D3539" w:rsidP="005B32FC">
      <w:r>
        <w:t>Time de Comunicação &amp; Marketing</w:t>
      </w:r>
    </w:p>
    <w:p w14:paraId="5550FF28" w14:textId="0A4C441F" w:rsidR="005D3539" w:rsidRPr="005B32FC" w:rsidRDefault="005D3539" w:rsidP="005B32FC">
      <w:r>
        <w:t>Eduardo Scalia</w:t>
      </w:r>
    </w:p>
    <w:sectPr w:rsidR="005D3539" w:rsidRPr="005B32FC" w:rsidSect="00070656">
      <w:headerReference w:type="default" r:id="rId13"/>
      <w:footerReference w:type="default" r:id="rId14"/>
      <w:pgSz w:w="11906" w:h="16838"/>
      <w:pgMar w:top="1701" w:right="1134" w:bottom="1134" w:left="1701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3D71D3" w14:textId="77777777" w:rsidR="00142AE4" w:rsidRDefault="00142AE4" w:rsidP="009E1D3D">
      <w:r>
        <w:separator/>
      </w:r>
    </w:p>
  </w:endnote>
  <w:endnote w:type="continuationSeparator" w:id="0">
    <w:p w14:paraId="09F33945" w14:textId="77777777" w:rsidR="00142AE4" w:rsidRDefault="00142AE4" w:rsidP="009E1D3D">
      <w:r>
        <w:continuationSeparator/>
      </w:r>
    </w:p>
  </w:endnote>
  <w:endnote w:type="continuationNotice" w:id="1">
    <w:p w14:paraId="47A9D66A" w14:textId="77777777" w:rsidR="00142AE4" w:rsidRDefault="00142AE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tillium Web SemiBold">
    <w:altName w:val="Calibri"/>
    <w:charset w:val="00"/>
    <w:family w:val="auto"/>
    <w:pitch w:val="variable"/>
    <w:sig w:usb0="00000007" w:usb1="00000001" w:usb2="00000000" w:usb3="00000000" w:csb0="00000093" w:csb1="00000000"/>
  </w:font>
  <w:font w:name="Tillium Web">
    <w:altName w:val="Cambria"/>
    <w:panose1 w:val="00000000000000000000"/>
    <w:charset w:val="00"/>
    <w:family w:val="roman"/>
    <w:notTrueType/>
    <w:pitch w:val="default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8E069" w14:textId="77777777" w:rsidR="009E1D3D" w:rsidRDefault="004E084B">
    <w:pPr>
      <w:pStyle w:val="Rodap"/>
    </w:pPr>
    <w:r w:rsidRPr="004E084B"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7DF5FCD0" wp14:editId="60F0B883">
              <wp:simplePos x="0" y="0"/>
              <wp:positionH relativeFrom="column">
                <wp:posOffset>-1162050</wp:posOffset>
              </wp:positionH>
              <wp:positionV relativeFrom="paragraph">
                <wp:posOffset>-104775</wp:posOffset>
              </wp:positionV>
              <wp:extent cx="7559675" cy="720000"/>
              <wp:effectExtent l="0" t="0" r="0" b="4445"/>
              <wp:wrapNone/>
              <wp:docPr id="26" name="Agrupar 26">
                <a:extLst xmlns:a="http://schemas.openxmlformats.org/drawingml/2006/main">
                  <a:ext uri="{FF2B5EF4-FFF2-40B4-BE49-F238E27FC236}">
                    <a16:creationId xmlns:a16="http://schemas.microsoft.com/office/drawing/2014/main" id="{DCD7B09B-36C3-203C-1D19-E47823EF9D7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5" cy="720000"/>
                        <a:chOff x="0" y="0"/>
                        <a:chExt cx="7559675" cy="720000"/>
                      </a:xfrm>
                    </wpg:grpSpPr>
                    <wps:wsp>
                      <wps:cNvPr id="1" name="Retângulo 1">
                        <a:extLst>
                          <a:ext uri="{FF2B5EF4-FFF2-40B4-BE49-F238E27FC236}">
                            <a16:creationId xmlns:a16="http://schemas.microsoft.com/office/drawing/2014/main" id="{AD06975F-84BE-9144-16A4-66E1152C76E3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7559675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2" name="Imagem 2">
                          <a:extLst>
                            <a:ext uri="{FF2B5EF4-FFF2-40B4-BE49-F238E27FC236}">
                              <a16:creationId xmlns:a16="http://schemas.microsoft.com/office/drawing/2014/main" id="{58F59C46-972E-7FB2-9C64-551D6E61A96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1684"/>
                        <a:stretch/>
                      </pic:blipFill>
                      <pic:spPr>
                        <a:xfrm>
                          <a:off x="1342276" y="54988"/>
                          <a:ext cx="5234797" cy="540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Conector reto 3">
                        <a:extLst>
                          <a:ext uri="{FF2B5EF4-FFF2-40B4-BE49-F238E27FC236}">
                            <a16:creationId xmlns:a16="http://schemas.microsoft.com/office/drawing/2014/main" id="{6C9E9858-DC7C-0F86-7349-38C25A5E6AC3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1079675" y="10085"/>
                          <a:ext cx="57600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3B7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rto="http://schemas.microsoft.com/office/word/2006/arto">
          <w:pict>
            <v:group id="Agrupar 25" style="position:absolute;margin-left:-91.5pt;margin-top:-8.25pt;width:595.25pt;height:56.7pt;z-index:251659264" coordsize="75596,7200" o:spid="_x0000_s1026" w14:anchorId="2C94632E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">
              <v:rect id="Retângulo 1" style="position:absolute;width:75596;height:7200;visibility:visible;mso-wrap-style:square;v-text-anchor:middle" o:spid="_x0000_s102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"/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magem 2" style="position:absolute;left:13422;top:549;width:52348;height:5400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">
                <v:imagedata croptop="7657f" o:title="" r:id="rId6"/>
              </v:shape>
              <v:line id="Conector reto 3" style="position:absolute;visibility:visible;mso-wrap-style:square" o:spid="_x0000_s1029" strokecolor="#003b75" o:connectortype="straight" from="10796,100" to="683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">
                <v:stroke joinstyle="miter"/>
                <o:lock v:ext="edit" shapetype="f"/>
              </v:lin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32C11" w14:textId="77777777" w:rsidR="00142AE4" w:rsidRDefault="00142AE4" w:rsidP="009E1D3D">
      <w:r>
        <w:separator/>
      </w:r>
    </w:p>
  </w:footnote>
  <w:footnote w:type="continuationSeparator" w:id="0">
    <w:p w14:paraId="512900EE" w14:textId="77777777" w:rsidR="00142AE4" w:rsidRDefault="00142AE4" w:rsidP="009E1D3D">
      <w:r>
        <w:continuationSeparator/>
      </w:r>
    </w:p>
  </w:footnote>
  <w:footnote w:type="continuationNotice" w:id="1">
    <w:p w14:paraId="2DFCEA16" w14:textId="77777777" w:rsidR="00142AE4" w:rsidRDefault="00142AE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62651" w14:textId="77777777" w:rsidR="00957C6A" w:rsidRDefault="00957C6A">
    <w:pPr>
      <w:pStyle w:val="Cabealho"/>
    </w:pPr>
    <w:r w:rsidRPr="00957C6A"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040B4A8" wp14:editId="6D5F5969">
              <wp:simplePos x="0" y="0"/>
              <wp:positionH relativeFrom="page">
                <wp:align>left</wp:align>
              </wp:positionH>
              <wp:positionV relativeFrom="paragraph">
                <wp:posOffset>-122555</wp:posOffset>
              </wp:positionV>
              <wp:extent cx="7559676" cy="1080000"/>
              <wp:effectExtent l="0" t="0" r="0" b="6350"/>
              <wp:wrapNone/>
              <wp:docPr id="5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6" cy="1080000"/>
                        <a:chOff x="0" y="0"/>
                        <a:chExt cx="7559676" cy="1080000"/>
                      </a:xfrm>
                    </wpg:grpSpPr>
                    <wps:wsp>
                      <wps:cNvPr id="6" name="Retângulo 6"/>
                      <wps:cNvSpPr/>
                      <wps:spPr>
                        <a:xfrm>
                          <a:off x="1" y="0"/>
                          <a:ext cx="7559675" cy="10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7" name="Imagem 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390" t="72794" r="29280"/>
                        <a:stretch/>
                      </pic:blipFill>
                      <pic:spPr>
                        <a:xfrm>
                          <a:off x="0" y="0"/>
                          <a:ext cx="3779837" cy="1080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" name="Imagem 8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152" b="16451"/>
                        <a:stretch/>
                      </pic:blipFill>
                      <pic:spPr bwMode="auto">
                        <a:xfrm>
                          <a:off x="5130890" y="323715"/>
                          <a:ext cx="1708785" cy="756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<w:pict>
            <v:group id="Agrupar 17" style="position:absolute;margin-left:0;margin-top:-9.65pt;width:595.25pt;height:85.05pt;z-index:251656704;mso-position-horizontal:left;mso-position-horizontal-relative:page" coordsize="75596,10800" o:spid="_x0000_s1026" w14:anchorId="4006F16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ioqpslAABAAElEQVQ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DsCjlUAABmASURBV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MD/a4cOSAAAAAAE/X/djkAna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">
              <v:rect id="Retângulo 6" style="position:absolute;width:75596;height:10800;visibility:visible;mso-wrap-style:square;v-text-anchor:middle" o:spid="_x0000_s102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"/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magem 7" style="position:absolute;width:37798;height:10800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">
                <v:imagedata cropleft="10086f" croptop="47706f" cropright="19189f" o:title="" r:id="rId3"/>
              </v:shape>
              <v:shape id="Imagem 8" style="position:absolute;left:51308;top:3237;width:17088;height:7563;visibility:visible;mso-wrap-style:square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">
                <v:imagedata croptop="11241f" cropbottom="10781f" o:title="" r:id="rId4"/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9714C9"/>
    <w:multiLevelType w:val="hybridMultilevel"/>
    <w:tmpl w:val="2ADE02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B">
      <w:start w:val="1"/>
      <w:numFmt w:val="lowerRoman"/>
      <w:lvlText w:val="%2."/>
      <w:lvlJc w:val="righ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FF1ED3"/>
    <w:multiLevelType w:val="hybridMultilevel"/>
    <w:tmpl w:val="7F06A7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9829105">
    <w:abstractNumId w:val="0"/>
  </w:num>
  <w:num w:numId="2" w16cid:durableId="7619947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DF0"/>
    <w:rsid w:val="00031096"/>
    <w:rsid w:val="00070656"/>
    <w:rsid w:val="00086DE3"/>
    <w:rsid w:val="00095B88"/>
    <w:rsid w:val="000C0662"/>
    <w:rsid w:val="00101475"/>
    <w:rsid w:val="00101A44"/>
    <w:rsid w:val="00104D7B"/>
    <w:rsid w:val="00124251"/>
    <w:rsid w:val="00142AE4"/>
    <w:rsid w:val="0016347C"/>
    <w:rsid w:val="001826E3"/>
    <w:rsid w:val="00270DFF"/>
    <w:rsid w:val="00271171"/>
    <w:rsid w:val="002D0929"/>
    <w:rsid w:val="002E3F5E"/>
    <w:rsid w:val="00314537"/>
    <w:rsid w:val="00337ECA"/>
    <w:rsid w:val="003407FE"/>
    <w:rsid w:val="00346CC9"/>
    <w:rsid w:val="00353BD8"/>
    <w:rsid w:val="0038205A"/>
    <w:rsid w:val="003B4FA0"/>
    <w:rsid w:val="00402DE3"/>
    <w:rsid w:val="00417408"/>
    <w:rsid w:val="004E084B"/>
    <w:rsid w:val="00500196"/>
    <w:rsid w:val="00514A78"/>
    <w:rsid w:val="005866AC"/>
    <w:rsid w:val="00587345"/>
    <w:rsid w:val="005B32FC"/>
    <w:rsid w:val="005C0D59"/>
    <w:rsid w:val="005D3539"/>
    <w:rsid w:val="00632D4A"/>
    <w:rsid w:val="00682B22"/>
    <w:rsid w:val="0069562F"/>
    <w:rsid w:val="00751EC0"/>
    <w:rsid w:val="00774CA5"/>
    <w:rsid w:val="007D7811"/>
    <w:rsid w:val="007F28AA"/>
    <w:rsid w:val="008752CA"/>
    <w:rsid w:val="008A685B"/>
    <w:rsid w:val="008B281D"/>
    <w:rsid w:val="008B3C67"/>
    <w:rsid w:val="008D4118"/>
    <w:rsid w:val="008E2AC2"/>
    <w:rsid w:val="008F1116"/>
    <w:rsid w:val="009417AF"/>
    <w:rsid w:val="00953BA8"/>
    <w:rsid w:val="00957C6A"/>
    <w:rsid w:val="00977291"/>
    <w:rsid w:val="00983F3B"/>
    <w:rsid w:val="009B155C"/>
    <w:rsid w:val="009B7DF0"/>
    <w:rsid w:val="009E1D3D"/>
    <w:rsid w:val="00A060F9"/>
    <w:rsid w:val="00A3229E"/>
    <w:rsid w:val="00A5022C"/>
    <w:rsid w:val="00A903AC"/>
    <w:rsid w:val="00A95C74"/>
    <w:rsid w:val="00B13BB7"/>
    <w:rsid w:val="00B256C3"/>
    <w:rsid w:val="00B40A1D"/>
    <w:rsid w:val="00B51E26"/>
    <w:rsid w:val="00B7323E"/>
    <w:rsid w:val="00BA2B38"/>
    <w:rsid w:val="00BB724B"/>
    <w:rsid w:val="00BC21FD"/>
    <w:rsid w:val="00C25CE9"/>
    <w:rsid w:val="00CD793E"/>
    <w:rsid w:val="00D34DB4"/>
    <w:rsid w:val="00DA44AE"/>
    <w:rsid w:val="00DA736A"/>
    <w:rsid w:val="00DC7727"/>
    <w:rsid w:val="00DD7CEB"/>
    <w:rsid w:val="00E106B5"/>
    <w:rsid w:val="00E430BB"/>
    <w:rsid w:val="00E45EE9"/>
    <w:rsid w:val="00E60DDD"/>
    <w:rsid w:val="00EE11B6"/>
    <w:rsid w:val="00EE74D5"/>
    <w:rsid w:val="00F04318"/>
    <w:rsid w:val="00F109FB"/>
    <w:rsid w:val="00F31071"/>
    <w:rsid w:val="00F31B0C"/>
    <w:rsid w:val="00F3734D"/>
    <w:rsid w:val="00F37352"/>
    <w:rsid w:val="00FA40C6"/>
    <w:rsid w:val="00FB324B"/>
    <w:rsid w:val="057DCA02"/>
    <w:rsid w:val="1287AF9E"/>
    <w:rsid w:val="203DABF6"/>
    <w:rsid w:val="28594411"/>
    <w:rsid w:val="3506ED1B"/>
    <w:rsid w:val="36A2BD7C"/>
    <w:rsid w:val="37CE6D5C"/>
    <w:rsid w:val="51EA5916"/>
    <w:rsid w:val="587BFAC3"/>
    <w:rsid w:val="75FAE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7F8C8A"/>
  <w15:chartTrackingRefBased/>
  <w15:docId w15:val="{FB381250-10D4-4A16-A3E0-69A97D29E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7291"/>
  </w:style>
  <w:style w:type="paragraph" w:styleId="Ttulo1">
    <w:name w:val="heading 1"/>
    <w:basedOn w:val="Normal"/>
    <w:next w:val="Normal"/>
    <w:link w:val="Ttulo1Char"/>
    <w:uiPriority w:val="9"/>
    <w:qFormat/>
    <w:rsid w:val="009B7DF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E1D3D"/>
  </w:style>
  <w:style w:type="paragraph" w:styleId="Rodap">
    <w:name w:val="footer"/>
    <w:basedOn w:val="Normal"/>
    <w:link w:val="Rodap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E1D3D"/>
  </w:style>
  <w:style w:type="character" w:customStyle="1" w:styleId="Ttulo1Char">
    <w:name w:val="Título 1 Char"/>
    <w:basedOn w:val="Fontepargpadro"/>
    <w:link w:val="Ttulo1"/>
    <w:uiPriority w:val="9"/>
    <w:rsid w:val="009B7D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eIntensa">
    <w:name w:val="Intense Emphasis"/>
    <w:basedOn w:val="Fontepargpadro"/>
    <w:uiPriority w:val="21"/>
    <w:qFormat/>
    <w:rsid w:val="009B7DF0"/>
    <w:rPr>
      <w:i/>
      <w:iCs/>
      <w:color w:val="4472C4" w:themeColor="accent1"/>
    </w:rPr>
  </w:style>
  <w:style w:type="character" w:styleId="nfase">
    <w:name w:val="Emphasis"/>
    <w:basedOn w:val="Fontepargpadro"/>
    <w:uiPriority w:val="20"/>
    <w:qFormat/>
    <w:rsid w:val="009B7DF0"/>
    <w:rPr>
      <w:i/>
      <w:iCs/>
    </w:rPr>
  </w:style>
  <w:style w:type="paragraph" w:styleId="PargrafodaLista">
    <w:name w:val="List Paragraph"/>
    <w:basedOn w:val="Normal"/>
    <w:uiPriority w:val="34"/>
    <w:qFormat/>
    <w:rsid w:val="009B7DF0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9B7DF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B7D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ade">
    <w:name w:val="Table Grid"/>
    <w:basedOn w:val="Tabelanormal"/>
    <w:uiPriority w:val="39"/>
    <w:rsid w:val="00587345"/>
    <w:rPr>
      <w:kern w:val="2"/>
      <w:sz w:val="22"/>
      <w:szCs w:val="2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58734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Relationship Id="rId6" Type="http://schemas.openxmlformats.org/officeDocument/2006/relationships/image" Target="media/image6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0.jpeg"/><Relationship Id="rId2" Type="http://schemas.openxmlformats.org/officeDocument/2006/relationships/image" Target="media/image4.png"/><Relationship Id="rId1" Type="http://schemas.openxmlformats.org/officeDocument/2006/relationships/image" Target="media/image3.jpeg"/><Relationship Id="rId4" Type="http://schemas.openxmlformats.org/officeDocument/2006/relationships/image" Target="media/image4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yson.rodrigues\Desktop\TPFE%20TemplatePapelTimbrado-Tipo1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41e79b4-5ccb-42cd-8985-4d712bfbed28">
      <Terms xmlns="http://schemas.microsoft.com/office/infopath/2007/PartnerControls"/>
    </lcf76f155ced4ddcb4097134ff3c332f>
    <TaxCatchAll xmlns="37e914e7-41cb-42e8-978d-2433094235fa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3D01FA35D99941B473C39C81D04AE3" ma:contentTypeVersion="9" ma:contentTypeDescription="Crie um novo documento." ma:contentTypeScope="" ma:versionID="e899dc7bd5e26f753962414f34c28b51">
  <xsd:schema xmlns:xsd="http://www.w3.org/2001/XMLSchema" xmlns:xs="http://www.w3.org/2001/XMLSchema" xmlns:p="http://schemas.microsoft.com/office/2006/metadata/properties" xmlns:ns2="041e79b4-5ccb-42cd-8985-4d712bfbed28" xmlns:ns3="37e914e7-41cb-42e8-978d-2433094235fa" targetNamespace="http://schemas.microsoft.com/office/2006/metadata/properties" ma:root="true" ma:fieldsID="b40e484e63872e92f8043e38c9d015f5" ns2:_="" ns3:_="">
    <xsd:import namespace="041e79b4-5ccb-42cd-8985-4d712bfbed28"/>
    <xsd:import namespace="37e914e7-41cb-42e8-978d-2433094235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e79b4-5ccb-42cd-8985-4d712bfbed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0b78acad-cb7e-43ea-bd79-bd507b391b6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914e7-41cb-42e8-978d-2433094235f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1c85726-e689-4d99-bc4e-5607d4d48303}" ma:internalName="TaxCatchAll" ma:showField="CatchAllData" ma:web="37e914e7-41cb-42e8-978d-2433094235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EBE7F11-740B-4DD4-9802-C3289AEF0F46}">
  <ds:schemaRefs>
    <ds:schemaRef ds:uri="http://schemas.microsoft.com/office/2006/metadata/properties"/>
    <ds:schemaRef ds:uri="http://schemas.microsoft.com/office/infopath/2007/PartnerControls"/>
    <ds:schemaRef ds:uri="041e79b4-5ccb-42cd-8985-4d712bfbed28"/>
    <ds:schemaRef ds:uri="37e914e7-41cb-42e8-978d-2433094235fa"/>
  </ds:schemaRefs>
</ds:datastoreItem>
</file>

<file path=customXml/itemProps2.xml><?xml version="1.0" encoding="utf-8"?>
<ds:datastoreItem xmlns:ds="http://schemas.openxmlformats.org/officeDocument/2006/customXml" ds:itemID="{84FDB28A-5C79-914B-9811-8D1B5BDFAFB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5541FAB-559B-4411-9B12-9682154485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1e79b4-5ccb-42cd-8985-4d712bfbed28"/>
    <ds:schemaRef ds:uri="37e914e7-41cb-42e8-978d-2433094235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E6777E8-A0EA-49B0-994B-41AB3AE9F21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TPFE TemplatePapelTimbrado-Tipo1</Template>
  <TotalTime>502</TotalTime>
  <Pages>5</Pages>
  <Words>844</Words>
  <Characters>4558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Allyson Rodrigues</dc:creator>
  <cp:keywords/>
  <dc:description/>
  <cp:lastModifiedBy>Allyson Rodrigues</cp:lastModifiedBy>
  <cp:revision>33</cp:revision>
  <cp:lastPrinted>2022-11-21T16:43:00Z</cp:lastPrinted>
  <dcterms:created xsi:type="dcterms:W3CDTF">2023-07-28T16:32:00Z</dcterms:created>
  <dcterms:modified xsi:type="dcterms:W3CDTF">2023-08-31T18:07:00Z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0x010100AF3D01FA35D99941B473C39C81D04AE3</vt:lpwstr>
  </property>
  <property fmtid="{D5CDD505-2E9C-101B-9397-08002B2CF9AE}" pid="3" name="MediaServiceImageTags">
    <vt:lpwstr/>
  </property>
</Properties>
</file>