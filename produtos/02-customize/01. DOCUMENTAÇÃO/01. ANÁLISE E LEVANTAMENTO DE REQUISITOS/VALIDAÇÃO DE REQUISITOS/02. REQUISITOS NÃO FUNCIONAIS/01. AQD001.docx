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7292C731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1A1B09"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AQD001- LINGUAGEM DE PROGRAMAÇÃO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61DC1C65" w14:textId="77777777" w:rsidR="001A1B09" w:rsidRPr="001A1B09" w:rsidRDefault="001A1B09" w:rsidP="001A1B09">
      <w:pPr>
        <w:pStyle w:val="PargrafodaLista"/>
        <w:numPr>
          <w:ilvl w:val="0"/>
          <w:numId w:val="7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O sistema deve ser desenvolvido exclusivamente utilizando a linguagem de programação </w:t>
      </w:r>
      <w:proofErr w:type="spellStart"/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Typescript</w:t>
      </w:r>
      <w:proofErr w:type="spellEnd"/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.</w:t>
      </w:r>
    </w:p>
    <w:p w14:paraId="543A2994" w14:textId="77777777" w:rsidR="001A1B09" w:rsidRPr="001A1B09" w:rsidRDefault="001A1B09" w:rsidP="001A1B09">
      <w:pPr>
        <w:pStyle w:val="PargrafodaLista"/>
        <w:numPr>
          <w:ilvl w:val="0"/>
          <w:numId w:val="7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O código do sistema deve estar estruturado e escrito em conformidade com as práticas recomendadas para o uso de </w:t>
      </w:r>
      <w:proofErr w:type="spellStart"/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Typescript</w:t>
      </w:r>
      <w:proofErr w:type="spellEnd"/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.</w:t>
      </w:r>
    </w:p>
    <w:p w14:paraId="54105753" w14:textId="5659F944" w:rsidR="002F5D0C" w:rsidRPr="001A1B09" w:rsidRDefault="001A1B09" w:rsidP="001A1B09">
      <w:pPr>
        <w:pStyle w:val="PargrafodaLista"/>
        <w:numPr>
          <w:ilvl w:val="0"/>
          <w:numId w:val="7"/>
        </w:numPr>
        <w:rPr>
          <w:rStyle w:val="nfase"/>
          <w:rFonts w:ascii="Arial" w:hAnsi="Arial" w:cs="Arial"/>
          <w:b/>
          <w:bCs/>
          <w:i w:val="0"/>
          <w:iCs w:val="0"/>
        </w:rPr>
      </w:pPr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A tipagem estática fornecida pelo </w:t>
      </w:r>
      <w:proofErr w:type="spellStart"/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Typescript</w:t>
      </w:r>
      <w:proofErr w:type="spellEnd"/>
      <w:r w:rsidRPr="001A1B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deve ser utilizada para garantir maior segurança e legibilidade do código.</w:t>
      </w:r>
    </w:p>
    <w:p w14:paraId="1AA0B08F" w14:textId="77777777" w:rsidR="001A1B09" w:rsidRPr="00E562B5" w:rsidRDefault="001A1B09" w:rsidP="001A1B09">
      <w:pPr>
        <w:pStyle w:val="PargrafodaLista"/>
        <w:ind w:left="1068"/>
        <w:rPr>
          <w:rFonts w:ascii="Arial" w:hAnsi="Arial" w:cs="Arial"/>
        </w:rPr>
      </w:pPr>
    </w:p>
    <w:p w14:paraId="77AABDB4" w14:textId="494153C2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5C492EFA" w14:textId="77777777" w:rsidR="001F6C6E" w:rsidRPr="001F6C6E" w:rsidRDefault="001F6C6E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6CFCBF62" w14:textId="183ABC58" w:rsidR="00E57F5D" w:rsidRDefault="00C942F3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Durante a revisão do requisito, não foram identificados problemas ou inconsistências relacionados à linguagem de programação </w:t>
      </w:r>
      <w:proofErr w:type="spellStart"/>
      <w:r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Typescript</w:t>
      </w:r>
      <w:proofErr w:type="spellEnd"/>
      <w:r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75E6CEA1" w14:textId="77777777" w:rsidR="00C942F3" w:rsidRPr="00E562B5" w:rsidRDefault="00C942F3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3B2D41EE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requisito </w:t>
      </w:r>
      <w:r w:rsidR="00C942F3" w:rsidRPr="00C942F3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AQD001 - LINGUAGEM DE PROGRAMAÇÃO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foi validado positivamente.</w:t>
      </w:r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O sistema está apto a ser desenvolvido exclusivamente em </w:t>
      </w:r>
      <w:proofErr w:type="spellStart"/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Typescript</w:t>
      </w:r>
      <w:proofErr w:type="spellEnd"/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com a tipagem </w:t>
      </w:r>
      <w:r w:rsidR="00E4105F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estática amplamente</w:t>
      </w:r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utilizada para garantir um código mais seguro e legível.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6F9F1" w14:textId="77777777" w:rsidR="00896731" w:rsidRDefault="00896731" w:rsidP="009E1D3D">
      <w:r>
        <w:separator/>
      </w:r>
    </w:p>
  </w:endnote>
  <w:endnote w:type="continuationSeparator" w:id="0">
    <w:p w14:paraId="63B62715" w14:textId="77777777" w:rsidR="00896731" w:rsidRDefault="00896731" w:rsidP="009E1D3D">
      <w:r>
        <w:continuationSeparator/>
      </w:r>
    </w:p>
  </w:endnote>
  <w:endnote w:type="continuationNotice" w:id="1">
    <w:p w14:paraId="2D81104D" w14:textId="77777777" w:rsidR="00896731" w:rsidRDefault="008967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F0333" w14:textId="77777777" w:rsidR="00896731" w:rsidRDefault="00896731" w:rsidP="009E1D3D">
      <w:r>
        <w:separator/>
      </w:r>
    </w:p>
  </w:footnote>
  <w:footnote w:type="continuationSeparator" w:id="0">
    <w:p w14:paraId="6F6E4A0E" w14:textId="77777777" w:rsidR="00896731" w:rsidRDefault="00896731" w:rsidP="009E1D3D">
      <w:r>
        <w:continuationSeparator/>
      </w:r>
    </w:p>
  </w:footnote>
  <w:footnote w:type="continuationNotice" w:id="1">
    <w:p w14:paraId="4B311253" w14:textId="77777777" w:rsidR="00896731" w:rsidRDefault="008967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2"/>
  </w:num>
  <w:num w:numId="3" w16cid:durableId="859666008">
    <w:abstractNumId w:val="3"/>
  </w:num>
  <w:num w:numId="4" w16cid:durableId="783960328">
    <w:abstractNumId w:val="6"/>
  </w:num>
  <w:num w:numId="5" w16cid:durableId="634145044">
    <w:abstractNumId w:val="4"/>
  </w:num>
  <w:num w:numId="6" w16cid:durableId="1805469021">
    <w:abstractNumId w:val="1"/>
  </w:num>
  <w:num w:numId="7" w16cid:durableId="12574398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3095A"/>
    <w:rsid w:val="00264DE7"/>
    <w:rsid w:val="002A40D4"/>
    <w:rsid w:val="002E6CC7"/>
    <w:rsid w:val="002F5D0C"/>
    <w:rsid w:val="003139EE"/>
    <w:rsid w:val="00337ECA"/>
    <w:rsid w:val="00346CC9"/>
    <w:rsid w:val="00353BD8"/>
    <w:rsid w:val="003A0747"/>
    <w:rsid w:val="003B4FA0"/>
    <w:rsid w:val="003D4B8C"/>
    <w:rsid w:val="00402DE3"/>
    <w:rsid w:val="004D1739"/>
    <w:rsid w:val="004E084B"/>
    <w:rsid w:val="00501309"/>
    <w:rsid w:val="00515035"/>
    <w:rsid w:val="005B45EC"/>
    <w:rsid w:val="00632D4A"/>
    <w:rsid w:val="00637D09"/>
    <w:rsid w:val="00682B22"/>
    <w:rsid w:val="007507DD"/>
    <w:rsid w:val="00751EC0"/>
    <w:rsid w:val="00782FF2"/>
    <w:rsid w:val="007D7811"/>
    <w:rsid w:val="008018D1"/>
    <w:rsid w:val="00896731"/>
    <w:rsid w:val="008A685B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6349C"/>
    <w:rsid w:val="00A72CB8"/>
    <w:rsid w:val="00AA0DF6"/>
    <w:rsid w:val="00AA147D"/>
    <w:rsid w:val="00B13BB7"/>
    <w:rsid w:val="00B55CC9"/>
    <w:rsid w:val="00B63D89"/>
    <w:rsid w:val="00BF22B2"/>
    <w:rsid w:val="00C25CE9"/>
    <w:rsid w:val="00C35038"/>
    <w:rsid w:val="00C91A74"/>
    <w:rsid w:val="00C942F3"/>
    <w:rsid w:val="00C963F7"/>
    <w:rsid w:val="00D132EF"/>
    <w:rsid w:val="00D13CE0"/>
    <w:rsid w:val="00D34DB4"/>
    <w:rsid w:val="00DE22C6"/>
    <w:rsid w:val="00E25C27"/>
    <w:rsid w:val="00E4105F"/>
    <w:rsid w:val="00E562B5"/>
    <w:rsid w:val="00E57F5D"/>
    <w:rsid w:val="00EC5783"/>
    <w:rsid w:val="00EE731D"/>
    <w:rsid w:val="00EF54A9"/>
    <w:rsid w:val="00F0264A"/>
    <w:rsid w:val="00F078FC"/>
    <w:rsid w:val="00F109FB"/>
    <w:rsid w:val="00F212F3"/>
    <w:rsid w:val="00F31071"/>
    <w:rsid w:val="00F37352"/>
    <w:rsid w:val="00F668D9"/>
    <w:rsid w:val="00F672D6"/>
    <w:rsid w:val="00F85B60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4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41</TotalTime>
  <Pages>1</Pages>
  <Words>170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42</cp:revision>
  <cp:lastPrinted>2022-11-21T21:43:00Z</cp:lastPrinted>
  <dcterms:created xsi:type="dcterms:W3CDTF">2023-07-31T19:38:00Z</dcterms:created>
  <dcterms:modified xsi:type="dcterms:W3CDTF">2023-08-01T12:20:00Z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