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1E9665FD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305ADA" w:rsidRPr="00305ADA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</w:rPr>
        <w:t>AQD005 – IMPLANTAÇÃO E INTEGRAÇÃO ONLINE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3EEC9FF1" w14:textId="7E014CEC" w:rsidR="004E660F" w:rsidRPr="004E660F" w:rsidRDefault="004E660F" w:rsidP="004E660F">
      <w:pPr>
        <w:pStyle w:val="PargrafodaLista"/>
        <w:numPr>
          <w:ilvl w:val="0"/>
          <w:numId w:val="11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4E660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O sistema</w:t>
      </w:r>
      <w: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 deverá ser</w:t>
      </w:r>
      <w:r w:rsidRPr="004E660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 implantado com sucesso no ambiente do Microsoft Teams.</w:t>
      </w:r>
    </w:p>
    <w:p w14:paraId="16C0ABEE" w14:textId="52B120A0" w:rsidR="004E660F" w:rsidRPr="004E660F" w:rsidRDefault="004E660F" w:rsidP="004E660F">
      <w:pPr>
        <w:pStyle w:val="PargrafodaLista"/>
        <w:numPr>
          <w:ilvl w:val="0"/>
          <w:numId w:val="11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4E660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O acesso ao sistema </w:t>
      </w:r>
      <w: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deverá ser</w:t>
      </w:r>
      <w:r w:rsidRPr="004E660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 restrito aos usuários colaboradores da TPF Engenharia.</w:t>
      </w:r>
    </w:p>
    <w:p w14:paraId="789098F5" w14:textId="57C4A59D" w:rsidR="004E660F" w:rsidRPr="004E660F" w:rsidRDefault="004E660F" w:rsidP="004E660F">
      <w:pPr>
        <w:pStyle w:val="PargrafodaLista"/>
        <w:numPr>
          <w:ilvl w:val="0"/>
          <w:numId w:val="11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4E660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Os usuários colaboradores da TPF Engenharia pod</w:t>
      </w:r>
      <w:r w:rsidR="005149F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erão</w:t>
      </w:r>
      <w:r w:rsidRPr="004E660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 acessar o sistema online através do ambiente do Microsoft Teams.</w:t>
      </w:r>
    </w:p>
    <w:p w14:paraId="5B01E7E0" w14:textId="2D275396" w:rsidR="00FF0CC8" w:rsidRPr="004E660F" w:rsidRDefault="004E660F" w:rsidP="004E660F">
      <w:pPr>
        <w:pStyle w:val="PargrafodaLista"/>
        <w:numPr>
          <w:ilvl w:val="0"/>
          <w:numId w:val="11"/>
        </w:numPr>
        <w:rPr>
          <w:rStyle w:val="nfase"/>
          <w:rFonts w:ascii="Arial" w:hAnsi="Arial" w:cs="Arial"/>
          <w:i w:val="0"/>
          <w:iCs w:val="0"/>
        </w:rPr>
      </w:pPr>
      <w:r w:rsidRPr="004E660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A autenticação dos usuários </w:t>
      </w:r>
      <w:r w:rsidR="005149F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será</w:t>
      </w:r>
      <w:r w:rsidRPr="004E660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 xml:space="preserve"> realizada de forma segura e eficiente</w:t>
      </w:r>
      <w:r w:rsidR="005149F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, pelo lado da Microsoft</w:t>
      </w:r>
      <w:r w:rsidRPr="004E660F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.</w:t>
      </w:r>
    </w:p>
    <w:p w14:paraId="5727E969" w14:textId="77777777" w:rsidR="004E660F" w:rsidRPr="00E562B5" w:rsidRDefault="004E660F" w:rsidP="004E660F">
      <w:pPr>
        <w:pStyle w:val="PargrafodaLista"/>
        <w:rPr>
          <w:rFonts w:ascii="Arial" w:hAnsi="Arial" w:cs="Arial"/>
        </w:rPr>
      </w:pPr>
    </w:p>
    <w:p w14:paraId="5C492EFA" w14:textId="77F0E288" w:rsidR="001F6C6E" w:rsidRPr="001F6C6E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F8E6708" w14:textId="651357E6" w:rsidR="00FF0CC8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1120C94F" w14:textId="55D6B0C2" w:rsidR="00FF0CC8" w:rsidRDefault="00012F93" w:rsidP="00E562B5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012F9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não foram identificados problemas ou inconsistências relacionados à implantação e integração online do sistema.</w:t>
      </w:r>
    </w:p>
    <w:p w14:paraId="68F8744B" w14:textId="77777777" w:rsidR="00012F93" w:rsidRPr="00E562B5" w:rsidRDefault="00012F93" w:rsidP="00E562B5">
      <w:pPr>
        <w:rPr>
          <w:rFonts w:ascii="Arial" w:hAnsi="Arial" w:cs="Arial"/>
        </w:rPr>
      </w:pPr>
    </w:p>
    <w:p w14:paraId="500EAEE5" w14:textId="6E4D3FA2" w:rsidR="00637D09" w:rsidRDefault="00E562B5" w:rsidP="00637D09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3573BB04" w14:textId="4223F2CC" w:rsidR="004E084B" w:rsidRPr="00EE731D" w:rsidRDefault="00F0264A" w:rsidP="00F0264A">
      <w:pPr>
        <w:rPr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F0264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requisito </w:t>
      </w:r>
      <w:r w:rsidR="00012F93" w:rsidRPr="00012F93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AQD005 – IMPLANTAÇÃO E INTEGRAÇÃO ONLINE</w:t>
      </w:r>
      <w:r w:rsidR="00012F93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 </w:t>
      </w:r>
      <w:r w:rsidR="00C942F3" w:rsidRP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foi validado positivamente.</w:t>
      </w:r>
      <w:r w:rsidR="00C942F3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</w:t>
      </w:r>
      <w:r w:rsidR="00FF0CC8" w:rsidRP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O sistema </w:t>
      </w:r>
      <w:r w:rsid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está apto a ser</w:t>
      </w:r>
      <w:r w:rsidR="00FF0CC8" w:rsidRPr="00FF0CC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</w:t>
      </w:r>
      <w:r w:rsidR="00AD077B" w:rsidRPr="00AD077B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implantado com sucesso no ambiente do Microsoft Teams, restrito aos usuários colaboradores da TPF Engenharia</w:t>
      </w:r>
      <w:r w:rsidR="00AD077B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.</w:t>
      </w:r>
    </w:p>
    <w:sectPr w:rsidR="004E084B" w:rsidRPr="00EE731D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E5E37" w14:textId="77777777" w:rsidR="00825619" w:rsidRDefault="00825619" w:rsidP="009E1D3D">
      <w:r>
        <w:separator/>
      </w:r>
    </w:p>
  </w:endnote>
  <w:endnote w:type="continuationSeparator" w:id="0">
    <w:p w14:paraId="75A8464D" w14:textId="77777777" w:rsidR="00825619" w:rsidRDefault="00825619" w:rsidP="009E1D3D">
      <w:r>
        <w:continuationSeparator/>
      </w:r>
    </w:p>
  </w:endnote>
  <w:endnote w:type="continuationNotice" w:id="1">
    <w:p w14:paraId="6C2D2033" w14:textId="77777777" w:rsidR="00825619" w:rsidRDefault="008256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575F7A" w14:textId="77777777" w:rsidR="00825619" w:rsidRDefault="00825619" w:rsidP="009E1D3D">
      <w:r>
        <w:separator/>
      </w:r>
    </w:p>
  </w:footnote>
  <w:footnote w:type="continuationSeparator" w:id="0">
    <w:p w14:paraId="1F565CA6" w14:textId="77777777" w:rsidR="00825619" w:rsidRDefault="00825619" w:rsidP="009E1D3D">
      <w:r>
        <w:continuationSeparator/>
      </w:r>
    </w:p>
  </w:footnote>
  <w:footnote w:type="continuationNotice" w:id="1">
    <w:p w14:paraId="0F3A6C5A" w14:textId="77777777" w:rsidR="00825619" w:rsidRDefault="0082561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07D4477"/>
    <w:multiLevelType w:val="hybridMultilevel"/>
    <w:tmpl w:val="BB9025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1C0D9E"/>
    <w:multiLevelType w:val="hybridMultilevel"/>
    <w:tmpl w:val="F668B2BC"/>
    <w:lvl w:ilvl="0" w:tplc="834A180C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066963">
    <w:abstractNumId w:val="3"/>
  </w:num>
  <w:num w:numId="2" w16cid:durableId="1059282728">
    <w:abstractNumId w:val="5"/>
  </w:num>
  <w:num w:numId="3" w16cid:durableId="859666008">
    <w:abstractNumId w:val="6"/>
  </w:num>
  <w:num w:numId="4" w16cid:durableId="783960328">
    <w:abstractNumId w:val="10"/>
  </w:num>
  <w:num w:numId="5" w16cid:durableId="634145044">
    <w:abstractNumId w:val="7"/>
  </w:num>
  <w:num w:numId="6" w16cid:durableId="1805469021">
    <w:abstractNumId w:val="4"/>
  </w:num>
  <w:num w:numId="7" w16cid:durableId="1257439817">
    <w:abstractNumId w:val="9"/>
  </w:num>
  <w:num w:numId="8" w16cid:durableId="2122408055">
    <w:abstractNumId w:val="0"/>
  </w:num>
  <w:num w:numId="9" w16cid:durableId="189074612">
    <w:abstractNumId w:val="1"/>
  </w:num>
  <w:num w:numId="10" w16cid:durableId="404226196">
    <w:abstractNumId w:val="8"/>
  </w:num>
  <w:num w:numId="11" w16cid:durableId="27293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12F93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F6C6E"/>
    <w:rsid w:val="0023095A"/>
    <w:rsid w:val="00264DE7"/>
    <w:rsid w:val="002A40D4"/>
    <w:rsid w:val="002B5A8C"/>
    <w:rsid w:val="002D41B5"/>
    <w:rsid w:val="002E6CC7"/>
    <w:rsid w:val="002F5D0C"/>
    <w:rsid w:val="00305ADA"/>
    <w:rsid w:val="003139EE"/>
    <w:rsid w:val="00337ECA"/>
    <w:rsid w:val="00346CC9"/>
    <w:rsid w:val="00353BD8"/>
    <w:rsid w:val="00393CB4"/>
    <w:rsid w:val="003A0747"/>
    <w:rsid w:val="003B4FA0"/>
    <w:rsid w:val="003D4B8C"/>
    <w:rsid w:val="00400205"/>
    <w:rsid w:val="00402DE3"/>
    <w:rsid w:val="004D1739"/>
    <w:rsid w:val="004E084B"/>
    <w:rsid w:val="004E660F"/>
    <w:rsid w:val="00501309"/>
    <w:rsid w:val="005149FB"/>
    <w:rsid w:val="00515035"/>
    <w:rsid w:val="005B45EC"/>
    <w:rsid w:val="00606112"/>
    <w:rsid w:val="00632D4A"/>
    <w:rsid w:val="00637D09"/>
    <w:rsid w:val="00682B22"/>
    <w:rsid w:val="007507DD"/>
    <w:rsid w:val="00751EC0"/>
    <w:rsid w:val="00782FF2"/>
    <w:rsid w:val="007D7811"/>
    <w:rsid w:val="008018D1"/>
    <w:rsid w:val="00825619"/>
    <w:rsid w:val="00887E32"/>
    <w:rsid w:val="00896731"/>
    <w:rsid w:val="008A685B"/>
    <w:rsid w:val="008C6ECF"/>
    <w:rsid w:val="008D4118"/>
    <w:rsid w:val="0093689D"/>
    <w:rsid w:val="009417AF"/>
    <w:rsid w:val="00957C6A"/>
    <w:rsid w:val="0096232D"/>
    <w:rsid w:val="009943CB"/>
    <w:rsid w:val="009B155C"/>
    <w:rsid w:val="009E1D3D"/>
    <w:rsid w:val="009F1CAE"/>
    <w:rsid w:val="00A24C3C"/>
    <w:rsid w:val="00A6349C"/>
    <w:rsid w:val="00A72CB8"/>
    <w:rsid w:val="00AA0DF6"/>
    <w:rsid w:val="00AA147D"/>
    <w:rsid w:val="00AD077B"/>
    <w:rsid w:val="00B13BB7"/>
    <w:rsid w:val="00B55CC9"/>
    <w:rsid w:val="00B63D89"/>
    <w:rsid w:val="00BF22B2"/>
    <w:rsid w:val="00C12700"/>
    <w:rsid w:val="00C25CE9"/>
    <w:rsid w:val="00C35038"/>
    <w:rsid w:val="00C91A74"/>
    <w:rsid w:val="00C942F3"/>
    <w:rsid w:val="00C963F7"/>
    <w:rsid w:val="00D132EF"/>
    <w:rsid w:val="00D13CE0"/>
    <w:rsid w:val="00D34DB4"/>
    <w:rsid w:val="00DE22C6"/>
    <w:rsid w:val="00E25C27"/>
    <w:rsid w:val="00E4105F"/>
    <w:rsid w:val="00E52685"/>
    <w:rsid w:val="00E562B5"/>
    <w:rsid w:val="00E57F5D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Props1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52</TotalTime>
  <Pages>1</Pages>
  <Words>174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59</cp:revision>
  <cp:lastPrinted>2022-11-21T21:43:00Z</cp:lastPrinted>
  <dcterms:created xsi:type="dcterms:W3CDTF">2023-07-31T19:38:00Z</dcterms:created>
  <dcterms:modified xsi:type="dcterms:W3CDTF">2023-08-01T12:36:00Z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