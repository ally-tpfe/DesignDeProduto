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1D93B1F0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8D73FF" w:rsidRPr="008D73FF">
        <w:rPr>
          <w:rFonts w:ascii="Titillium Web SemiBold" w:hAnsi="Titillium Web SemiBold"/>
          <w:b/>
          <w:bCs/>
          <w:color w:val="162235"/>
        </w:rPr>
        <w:t>AQD008 - CONFIABILIDADE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2333C387" w14:textId="137EF163" w:rsidR="001D7629" w:rsidRPr="006B30BB" w:rsidRDefault="006B30BB" w:rsidP="006B30BB">
      <w:pPr>
        <w:pStyle w:val="PargrafodaLista"/>
        <w:numPr>
          <w:ilvl w:val="0"/>
          <w:numId w:val="16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6B30B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Prevenção de Acessos Não Autorizados: A equipe avaliará se o sistema possui mecanismos para prevenir acessos não autorizados</w:t>
      </w:r>
      <w:r w:rsidRPr="006B30B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.</w:t>
      </w:r>
    </w:p>
    <w:p w14:paraId="13E0E391" w14:textId="77777777" w:rsidR="001D7629" w:rsidRPr="001D7629" w:rsidRDefault="001D7629" w:rsidP="006B30BB">
      <w:pPr>
        <w:pStyle w:val="PargrafodaLista"/>
        <w:ind w:left="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16A9B175" w14:textId="38A7FAD8" w:rsidR="001D7629" w:rsidRDefault="006B30BB" w:rsidP="006B30BB">
      <w:pPr>
        <w:pStyle w:val="PargrafodaLista"/>
        <w:numPr>
          <w:ilvl w:val="0"/>
          <w:numId w:val="16"/>
        </w:numP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6B30BB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Privacidade dos Dados: Será assegurado que as informações dos usuários e suas assinaturas de e-mail sejam tratadas com privacidade e confidencialidade</w:t>
      </w:r>
      <w:r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.</w:t>
      </w:r>
    </w:p>
    <w:p w14:paraId="52755631" w14:textId="77777777" w:rsidR="006B30BB" w:rsidRPr="006B30BB" w:rsidRDefault="006B30BB" w:rsidP="006B30BB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349EFDA4" w14:textId="77777777" w:rsidR="006B30BB" w:rsidRPr="006B30BB" w:rsidRDefault="006B30BB" w:rsidP="006B30BB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8B3A2B8" w14:textId="77777777" w:rsidR="002C0E9F" w:rsidRPr="008D73F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49A3324B" w14:textId="2B3B1196" w:rsidR="00600E3C" w:rsidRPr="00E562B5" w:rsidRDefault="00D56BB9" w:rsidP="00E562B5">
      <w:pPr>
        <w:rPr>
          <w:rFonts w:ascii="Arial" w:hAnsi="Arial" w:cs="Arial"/>
        </w:rPr>
      </w:pPr>
      <w:r w:rsidRPr="00D56BB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a equipe verificará se todas as medidas de segurança foram implementadas corretamente e se o sistema atende aos critérios de aceitação definidos.</w:t>
      </w:r>
    </w:p>
    <w:p w14:paraId="51B17FBE" w14:textId="77777777" w:rsidR="002048CA" w:rsidRPr="002048CA" w:rsidRDefault="002048CA" w:rsidP="002048CA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2048C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Decisão de Validação:</w:t>
      </w:r>
    </w:p>
    <w:p w14:paraId="3573BB04" w14:textId="2D5CB499" w:rsidR="004E084B" w:rsidRPr="002048CA" w:rsidRDefault="002048CA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</w:t>
      </w:r>
      <w:r w:rsidR="00D56BB9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requisito </w:t>
      </w:r>
      <w:r w:rsidR="00D56BB9" w:rsidRPr="00D56BB9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</w:t>
      </w:r>
      <w:r w:rsidR="00D56BB9" w:rsidRPr="00D56BB9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 xml:space="preserve">010 - SEGURANÇA DA INFORMAÇÃO </w:t>
      </w:r>
      <w:r w:rsidR="00D56BB9" w:rsidRPr="00D56BB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foi validado positivamente.</w:t>
      </w:r>
      <w:r w:rsidR="00386418" w:rsidRPr="00D56BB9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O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aplicativo </w:t>
      </w:r>
      <w:r w:rsid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está apto a ser desenvolvido de forma </w:t>
      </w:r>
      <w:r w:rsidR="00254AA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a </w:t>
      </w:r>
      <w:r w:rsidR="00254AA4" w:rsidRPr="00254AA4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garantir a segurança dos dados e proteger as informações sensíveis dos usuários da TPF Engenharia.</w:t>
      </w:r>
    </w:p>
    <w:sectPr w:rsidR="004E084B" w:rsidRPr="002048CA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4E"/>
    <w:multiLevelType w:val="hybridMultilevel"/>
    <w:tmpl w:val="E4A06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404E"/>
    <w:multiLevelType w:val="hybridMultilevel"/>
    <w:tmpl w:val="41DCEC2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A44E90"/>
    <w:multiLevelType w:val="hybridMultilevel"/>
    <w:tmpl w:val="79D448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6"/>
  </w:num>
  <w:num w:numId="2" w16cid:durableId="1059282728">
    <w:abstractNumId w:val="8"/>
  </w:num>
  <w:num w:numId="3" w16cid:durableId="859666008">
    <w:abstractNumId w:val="10"/>
  </w:num>
  <w:num w:numId="4" w16cid:durableId="783960328">
    <w:abstractNumId w:val="14"/>
  </w:num>
  <w:num w:numId="5" w16cid:durableId="634145044">
    <w:abstractNumId w:val="11"/>
  </w:num>
  <w:num w:numId="6" w16cid:durableId="1805469021">
    <w:abstractNumId w:val="7"/>
  </w:num>
  <w:num w:numId="7" w16cid:durableId="1257439817">
    <w:abstractNumId w:val="13"/>
  </w:num>
  <w:num w:numId="8" w16cid:durableId="2122408055">
    <w:abstractNumId w:val="1"/>
  </w:num>
  <w:num w:numId="9" w16cid:durableId="189074612">
    <w:abstractNumId w:val="2"/>
  </w:num>
  <w:num w:numId="10" w16cid:durableId="404226196">
    <w:abstractNumId w:val="12"/>
  </w:num>
  <w:num w:numId="11" w16cid:durableId="27293760">
    <w:abstractNumId w:val="3"/>
  </w:num>
  <w:num w:numId="12" w16cid:durableId="480541346">
    <w:abstractNumId w:val="15"/>
  </w:num>
  <w:num w:numId="13" w16cid:durableId="1028943801">
    <w:abstractNumId w:val="9"/>
  </w:num>
  <w:num w:numId="14" w16cid:durableId="9721618">
    <w:abstractNumId w:val="0"/>
  </w:num>
  <w:num w:numId="15" w16cid:durableId="1152135958">
    <w:abstractNumId w:val="4"/>
  </w:num>
  <w:num w:numId="16" w16cid:durableId="12705788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D7629"/>
    <w:rsid w:val="001F6C6E"/>
    <w:rsid w:val="002048CA"/>
    <w:rsid w:val="0023095A"/>
    <w:rsid w:val="00254AA4"/>
    <w:rsid w:val="00264DE7"/>
    <w:rsid w:val="0026798D"/>
    <w:rsid w:val="002A40D4"/>
    <w:rsid w:val="002B5A8C"/>
    <w:rsid w:val="002C0E9F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86418"/>
    <w:rsid w:val="00393CB4"/>
    <w:rsid w:val="003A0747"/>
    <w:rsid w:val="003B4FA0"/>
    <w:rsid w:val="003D4B8C"/>
    <w:rsid w:val="003D6E5E"/>
    <w:rsid w:val="003E6736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0E3C"/>
    <w:rsid w:val="00606112"/>
    <w:rsid w:val="00632D4A"/>
    <w:rsid w:val="00637857"/>
    <w:rsid w:val="00637D09"/>
    <w:rsid w:val="00682B22"/>
    <w:rsid w:val="006B30BB"/>
    <w:rsid w:val="007507DD"/>
    <w:rsid w:val="00751EC0"/>
    <w:rsid w:val="00782FF2"/>
    <w:rsid w:val="007D4BA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8D73FF"/>
    <w:rsid w:val="00904A6D"/>
    <w:rsid w:val="0093689D"/>
    <w:rsid w:val="009417AF"/>
    <w:rsid w:val="00957C6A"/>
    <w:rsid w:val="0096232D"/>
    <w:rsid w:val="009943CB"/>
    <w:rsid w:val="009B155C"/>
    <w:rsid w:val="009E1D3D"/>
    <w:rsid w:val="009F1CAE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D2BE8"/>
    <w:rsid w:val="00BF22B2"/>
    <w:rsid w:val="00C12700"/>
    <w:rsid w:val="00C25CE9"/>
    <w:rsid w:val="00C35038"/>
    <w:rsid w:val="00C91A74"/>
    <w:rsid w:val="00C942F3"/>
    <w:rsid w:val="00C963F7"/>
    <w:rsid w:val="00CB5740"/>
    <w:rsid w:val="00D132EF"/>
    <w:rsid w:val="00D13CE0"/>
    <w:rsid w:val="00D34DB4"/>
    <w:rsid w:val="00D56BB9"/>
    <w:rsid w:val="00D84F9C"/>
    <w:rsid w:val="00DE22C6"/>
    <w:rsid w:val="00E25C27"/>
    <w:rsid w:val="00E4105F"/>
    <w:rsid w:val="00E52685"/>
    <w:rsid w:val="00E562B5"/>
    <w:rsid w:val="00E57F5D"/>
    <w:rsid w:val="00E82A5E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customXml/itemProps2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79</TotalTime>
  <Pages>1</Pages>
  <Words>163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81</cp:revision>
  <cp:lastPrinted>2022-11-21T21:43:00Z</cp:lastPrinted>
  <dcterms:created xsi:type="dcterms:W3CDTF">2023-07-31T19:38:00Z</dcterms:created>
  <dcterms:modified xsi:type="dcterms:W3CDTF">2023-08-01T13:23:00Z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