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78D0BBD5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393CB4"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AQD002 – FRAMEWORK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16114FAD" w14:textId="5D862621" w:rsidR="00393CB4" w:rsidRPr="00393CB4" w:rsidRDefault="00393CB4" w:rsidP="00393CB4">
      <w:pPr>
        <w:pStyle w:val="PargrafodaLista"/>
        <w:numPr>
          <w:ilvl w:val="0"/>
          <w:numId w:val="8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O sistema 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deverá ser</w:t>
      </w:r>
      <w:r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construído utilizando o framework React.JS como base para o desenvolvimento.</w:t>
      </w:r>
    </w:p>
    <w:p w14:paraId="312A5D24" w14:textId="34EDBCF9" w:rsidR="00393CB4" w:rsidRPr="00393CB4" w:rsidRDefault="00393CB4" w:rsidP="00393CB4">
      <w:pPr>
        <w:pStyle w:val="PargrafodaLista"/>
        <w:numPr>
          <w:ilvl w:val="0"/>
          <w:numId w:val="8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uso do framework React.JS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deve possibilitar</w:t>
      </w:r>
      <w:r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o desenvolvimento ágil e eficiente do sistema.</w:t>
      </w:r>
    </w:p>
    <w:p w14:paraId="1AA0B08F" w14:textId="4B5628BB" w:rsidR="001A1B09" w:rsidRPr="00E52685" w:rsidRDefault="00393CB4" w:rsidP="00393CB4">
      <w:pPr>
        <w:pStyle w:val="PargrafodaLista"/>
        <w:numPr>
          <w:ilvl w:val="0"/>
          <w:numId w:val="8"/>
        </w:numPr>
        <w:rPr>
          <w:rStyle w:val="nfase"/>
          <w:rFonts w:ascii="Arial" w:hAnsi="Arial" w:cs="Arial"/>
          <w:i w:val="0"/>
          <w:iCs w:val="0"/>
        </w:rPr>
      </w:pPr>
      <w:r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A integração do </w:t>
      </w:r>
      <w:proofErr w:type="spellStart"/>
      <w:r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TypeScript</w:t>
      </w:r>
      <w:proofErr w:type="spellEnd"/>
      <w:r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com o framework React.JS </w:t>
      </w:r>
      <w:r w:rsidR="00E5268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deverá ser utilizada</w:t>
      </w:r>
      <w:r w:rsidRPr="00393CB4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, permitindo a utilização da tipagem estática na aplicação.</w:t>
      </w:r>
    </w:p>
    <w:p w14:paraId="22651E76" w14:textId="77777777" w:rsidR="00E52685" w:rsidRPr="00E562B5" w:rsidRDefault="00E52685" w:rsidP="00E52685">
      <w:pPr>
        <w:pStyle w:val="PargrafodaLista"/>
        <w:ind w:left="928"/>
        <w:rPr>
          <w:rFonts w:ascii="Arial" w:hAnsi="Arial" w:cs="Arial"/>
        </w:rPr>
      </w:pPr>
    </w:p>
    <w:p w14:paraId="77AABDB4" w14:textId="494153C2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5C492EFA" w14:textId="77777777" w:rsidR="001F6C6E" w:rsidRPr="001F6C6E" w:rsidRDefault="001F6C6E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0F5B0B2" w14:textId="193B9D56" w:rsidR="002B5A8C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75E6CEA1" w14:textId="5FF2AD94" w:rsidR="00C942F3" w:rsidRDefault="002B5A8C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B5A8C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 relacionados ao uso do framework React.JS.</w:t>
      </w:r>
    </w:p>
    <w:p w14:paraId="3BD9EF9A" w14:textId="77777777" w:rsidR="002B5A8C" w:rsidRPr="00E562B5" w:rsidRDefault="002B5A8C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500EAEE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573BB04" w14:textId="39B7861E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requisito </w:t>
      </w:r>
      <w:r w:rsidR="002B5A8C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AQD002 - FRAMEWORK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foi validado positivamente.</w:t>
      </w:r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O sistema está apto a ser desenvolvido </w:t>
      </w:r>
      <w:r w:rsidR="00887E32" w:rsidRPr="00887E3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com o framework React.JS, o que proporcion</w:t>
      </w:r>
      <w:r w:rsidR="00887E3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ará</w:t>
      </w:r>
      <w:r w:rsidR="00887E32" w:rsidRPr="00887E3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agilidade e qualidade no desenvolvimento de suas aplicações web, e o suporte ao </w:t>
      </w:r>
      <w:proofErr w:type="spellStart"/>
      <w:r w:rsidR="00887E32" w:rsidRPr="00887E3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TypeScript</w:t>
      </w:r>
      <w:proofErr w:type="spellEnd"/>
      <w:r w:rsidR="00887E32" w:rsidRPr="00887E3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foi efetivo na aplicação.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6F9F1" w14:textId="77777777" w:rsidR="00896731" w:rsidRDefault="00896731" w:rsidP="009E1D3D">
      <w:r>
        <w:separator/>
      </w:r>
    </w:p>
  </w:endnote>
  <w:endnote w:type="continuationSeparator" w:id="0">
    <w:p w14:paraId="63B62715" w14:textId="77777777" w:rsidR="00896731" w:rsidRDefault="00896731" w:rsidP="009E1D3D">
      <w:r>
        <w:continuationSeparator/>
      </w:r>
    </w:p>
  </w:endnote>
  <w:endnote w:type="continuationNotice" w:id="1">
    <w:p w14:paraId="2D81104D" w14:textId="77777777" w:rsidR="00896731" w:rsidRDefault="008967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F0333" w14:textId="77777777" w:rsidR="00896731" w:rsidRDefault="00896731" w:rsidP="009E1D3D">
      <w:r>
        <w:separator/>
      </w:r>
    </w:p>
  </w:footnote>
  <w:footnote w:type="continuationSeparator" w:id="0">
    <w:p w14:paraId="6F6E4A0E" w14:textId="77777777" w:rsidR="00896731" w:rsidRDefault="00896731" w:rsidP="009E1D3D">
      <w:r>
        <w:continuationSeparator/>
      </w:r>
    </w:p>
  </w:footnote>
  <w:footnote w:type="continuationNotice" w:id="1">
    <w:p w14:paraId="4B311253" w14:textId="77777777" w:rsidR="00896731" w:rsidRDefault="008967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1"/>
  </w:num>
  <w:num w:numId="2" w16cid:durableId="1059282728">
    <w:abstractNumId w:val="3"/>
  </w:num>
  <w:num w:numId="3" w16cid:durableId="859666008">
    <w:abstractNumId w:val="4"/>
  </w:num>
  <w:num w:numId="4" w16cid:durableId="783960328">
    <w:abstractNumId w:val="7"/>
  </w:num>
  <w:num w:numId="5" w16cid:durableId="634145044">
    <w:abstractNumId w:val="5"/>
  </w:num>
  <w:num w:numId="6" w16cid:durableId="1805469021">
    <w:abstractNumId w:val="2"/>
  </w:num>
  <w:num w:numId="7" w16cid:durableId="1257439817">
    <w:abstractNumId w:val="6"/>
  </w:num>
  <w:num w:numId="8" w16cid:durableId="2122408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F6C6E"/>
    <w:rsid w:val="0023095A"/>
    <w:rsid w:val="00264DE7"/>
    <w:rsid w:val="002A40D4"/>
    <w:rsid w:val="002B5A8C"/>
    <w:rsid w:val="002E6CC7"/>
    <w:rsid w:val="002F5D0C"/>
    <w:rsid w:val="003139EE"/>
    <w:rsid w:val="00337ECA"/>
    <w:rsid w:val="00346CC9"/>
    <w:rsid w:val="00353BD8"/>
    <w:rsid w:val="00393CB4"/>
    <w:rsid w:val="003A0747"/>
    <w:rsid w:val="003B4FA0"/>
    <w:rsid w:val="003D4B8C"/>
    <w:rsid w:val="00402DE3"/>
    <w:rsid w:val="004D1739"/>
    <w:rsid w:val="004E084B"/>
    <w:rsid w:val="00501309"/>
    <w:rsid w:val="00515035"/>
    <w:rsid w:val="005B45EC"/>
    <w:rsid w:val="00632D4A"/>
    <w:rsid w:val="00637D09"/>
    <w:rsid w:val="00682B22"/>
    <w:rsid w:val="007507DD"/>
    <w:rsid w:val="00751EC0"/>
    <w:rsid w:val="00782FF2"/>
    <w:rsid w:val="007D7811"/>
    <w:rsid w:val="008018D1"/>
    <w:rsid w:val="00887E32"/>
    <w:rsid w:val="00896731"/>
    <w:rsid w:val="008A685B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24C3C"/>
    <w:rsid w:val="00A6349C"/>
    <w:rsid w:val="00A72CB8"/>
    <w:rsid w:val="00AA0DF6"/>
    <w:rsid w:val="00AA147D"/>
    <w:rsid w:val="00B13BB7"/>
    <w:rsid w:val="00B55CC9"/>
    <w:rsid w:val="00B63D89"/>
    <w:rsid w:val="00BF22B2"/>
    <w:rsid w:val="00C25CE9"/>
    <w:rsid w:val="00C35038"/>
    <w:rsid w:val="00C91A74"/>
    <w:rsid w:val="00C942F3"/>
    <w:rsid w:val="00C963F7"/>
    <w:rsid w:val="00D132EF"/>
    <w:rsid w:val="00D13CE0"/>
    <w:rsid w:val="00D34DB4"/>
    <w:rsid w:val="00DE22C6"/>
    <w:rsid w:val="00E25C27"/>
    <w:rsid w:val="00E4105F"/>
    <w:rsid w:val="00E52685"/>
    <w:rsid w:val="00E562B5"/>
    <w:rsid w:val="00E57F5D"/>
    <w:rsid w:val="00EC5783"/>
    <w:rsid w:val="00EE731D"/>
    <w:rsid w:val="00EF54A9"/>
    <w:rsid w:val="00F0264A"/>
    <w:rsid w:val="00F078FC"/>
    <w:rsid w:val="00F109FB"/>
    <w:rsid w:val="00F212F3"/>
    <w:rsid w:val="00F31071"/>
    <w:rsid w:val="00F37352"/>
    <w:rsid w:val="00F668D9"/>
    <w:rsid w:val="00F672D6"/>
    <w:rsid w:val="00F85B60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2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44</TotalTime>
  <Pages>1</Pages>
  <Words>167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46</cp:revision>
  <cp:lastPrinted>2022-11-21T21:43:00Z</cp:lastPrinted>
  <dcterms:created xsi:type="dcterms:W3CDTF">2023-07-31T19:38:00Z</dcterms:created>
  <dcterms:modified xsi:type="dcterms:W3CDTF">2023-08-01T12:24:00Z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