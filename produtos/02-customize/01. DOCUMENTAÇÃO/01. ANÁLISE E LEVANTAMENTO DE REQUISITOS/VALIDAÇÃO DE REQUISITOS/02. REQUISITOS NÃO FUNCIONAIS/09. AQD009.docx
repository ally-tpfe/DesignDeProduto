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10094" w14:textId="77777777" w:rsidR="00E562B5" w:rsidRDefault="00E562B5" w:rsidP="00E562B5">
      <w:pPr>
        <w:rPr>
          <w:rFonts w:ascii="Arial" w:hAnsi="Arial" w:cs="Arial"/>
        </w:rPr>
      </w:pPr>
    </w:p>
    <w:p w14:paraId="6B5102CE" w14:textId="068413C0" w:rsidR="00E562B5" w:rsidRDefault="00E562B5" w:rsidP="00E562B5">
      <w:pPr>
        <w:pStyle w:val="Ttulo1"/>
        <w:rPr>
          <w:rFonts w:ascii="Titillium Web SemiBold" w:hAnsi="Titillium Web SemiBold"/>
          <w:b/>
          <w:bCs/>
          <w:color w:val="162235"/>
        </w:rPr>
      </w:pPr>
      <w:r w:rsidRPr="00E562B5">
        <w:rPr>
          <w:rFonts w:ascii="Titillium Web SemiBold" w:hAnsi="Titillium Web SemiBold"/>
          <w:b/>
          <w:bCs/>
          <w:color w:val="162235"/>
        </w:rPr>
        <w:t>DOCUMENTO DE VALIDAÇÃO DE REQUISITO</w:t>
      </w:r>
    </w:p>
    <w:p w14:paraId="7918E009" w14:textId="77777777" w:rsidR="00E562B5" w:rsidRPr="009B7DF0" w:rsidRDefault="00E562B5" w:rsidP="00E562B5">
      <w:pPr>
        <w:rPr>
          <w:rStyle w:val="nfaseIntensa"/>
          <w:rFonts w:ascii="Titillium Web SemiBold" w:hAnsi="Titillium Web SemiBold"/>
          <w:sz w:val="28"/>
          <w:szCs w:val="28"/>
        </w:rPr>
      </w:pPr>
      <w:r w:rsidRPr="009B7DF0">
        <w:rPr>
          <w:rStyle w:val="nfaseIntensa"/>
          <w:rFonts w:ascii="Titillium Web SemiBold" w:hAnsi="Titillium Web SemiBold"/>
          <w:sz w:val="28"/>
          <w:szCs w:val="28"/>
        </w:rPr>
        <w:t>SISTEMA GERADOR DE ASSINATURAS DE E-MAIL E PLANOS DE FUNDO PARA REUNIÕES</w:t>
      </w:r>
    </w:p>
    <w:p w14:paraId="1C044B16" w14:textId="77777777" w:rsidR="00E562B5" w:rsidRPr="00E562B5" w:rsidRDefault="00E562B5" w:rsidP="00E562B5">
      <w:pPr>
        <w:rPr>
          <w:rFonts w:ascii="Arial" w:hAnsi="Arial" w:cs="Arial"/>
        </w:rPr>
      </w:pPr>
    </w:p>
    <w:p w14:paraId="05C55D8D" w14:textId="1D93B1F0" w:rsidR="00DE22C6" w:rsidRDefault="00E562B5" w:rsidP="00E562B5">
      <w:pPr>
        <w:rPr>
          <w:rFonts w:ascii="Titillium Web SemiBold" w:hAnsi="Titillium Web SemiBold"/>
          <w:b/>
          <w:bCs/>
          <w:i/>
          <w:iCs/>
          <w:color w:val="162235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 xml:space="preserve">Requisito a ser Validado: </w:t>
      </w:r>
      <w:r w:rsidR="008D73FF" w:rsidRPr="008D73FF">
        <w:rPr>
          <w:rFonts w:ascii="Titillium Web SemiBold" w:hAnsi="Titillium Web SemiBold"/>
          <w:b/>
          <w:bCs/>
          <w:color w:val="162235"/>
        </w:rPr>
        <w:t>AQD008 - CONFIABILIDADE</w:t>
      </w:r>
    </w:p>
    <w:p w14:paraId="26B9EC6C" w14:textId="77777777" w:rsidR="00AA147D" w:rsidRPr="00E562B5" w:rsidRDefault="00AA147D" w:rsidP="00E562B5">
      <w:pPr>
        <w:rPr>
          <w:rFonts w:ascii="Arial" w:hAnsi="Arial" w:cs="Arial"/>
        </w:rPr>
      </w:pPr>
    </w:p>
    <w:p w14:paraId="7D3D60D7" w14:textId="2E16C2DD" w:rsid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Critérios de Aceitação</w:t>
      </w:r>
    </w:p>
    <w:p w14:paraId="7A54B373" w14:textId="77777777" w:rsidR="004D1739" w:rsidRDefault="004D1739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</w:p>
    <w:p w14:paraId="2333C387" w14:textId="77777777" w:rsidR="001D7629" w:rsidRPr="001D7629" w:rsidRDefault="001D7629" w:rsidP="00904A6D">
      <w:pPr>
        <w:pStyle w:val="PargrafodaLista"/>
        <w:numPr>
          <w:ilvl w:val="0"/>
          <w:numId w:val="15"/>
        </w:numPr>
        <w:ind w:left="72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1D7629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Testes de Usabilidade: A equipe de desenvolvimento conduzirá testes de usabilidade para avaliar a facilidade de uso do aplicativo. Serão observadas as interações dos usuários com o sistema para identificar pontos de dificuldade e possíveis melhorias.</w:t>
      </w:r>
    </w:p>
    <w:p w14:paraId="13E0E391" w14:textId="77777777" w:rsidR="001D7629" w:rsidRPr="001D7629" w:rsidRDefault="001D7629" w:rsidP="00904A6D">
      <w:pPr>
        <w:pStyle w:val="PargrafodaLista"/>
        <w:ind w:left="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3586FD21" w14:textId="77777777" w:rsidR="001D7629" w:rsidRPr="001D7629" w:rsidRDefault="001D7629" w:rsidP="00904A6D">
      <w:pPr>
        <w:pStyle w:val="PargrafodaLista"/>
        <w:numPr>
          <w:ilvl w:val="0"/>
          <w:numId w:val="15"/>
        </w:numPr>
        <w:ind w:left="72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1D7629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Feedback dos Usuários: Durante os testes de usabilidade, a equipe coletará feedback dos usuários sobre a experiência de uso do aplicativo. Serão registradas opiniões e sugestões para orientar as melhorias no design e na usabilidade.</w:t>
      </w:r>
    </w:p>
    <w:p w14:paraId="16A9B175" w14:textId="77777777" w:rsidR="001D7629" w:rsidRPr="001D7629" w:rsidRDefault="001D7629" w:rsidP="00904A6D">
      <w:pPr>
        <w:pStyle w:val="PargrafodaLista"/>
        <w:ind w:left="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0709A083" w14:textId="77777777" w:rsidR="001D7629" w:rsidRPr="001D7629" w:rsidRDefault="001D7629" w:rsidP="00904A6D">
      <w:pPr>
        <w:pStyle w:val="PargrafodaLista"/>
        <w:numPr>
          <w:ilvl w:val="0"/>
          <w:numId w:val="15"/>
        </w:numPr>
        <w:ind w:left="72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1D7629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Layout Intuitivo: Será verificado se o layout do aplicativo segue padrões de design intuitivos, com disposição lógica dos elementos e fácil navegação entre as funcionalidades.</w:t>
      </w:r>
    </w:p>
    <w:p w14:paraId="175F6E40" w14:textId="77777777" w:rsidR="001D7629" w:rsidRPr="001D7629" w:rsidRDefault="001D7629" w:rsidP="00904A6D">
      <w:pPr>
        <w:pStyle w:val="PargrafodaLista"/>
        <w:ind w:left="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43154A9E" w14:textId="77777777" w:rsidR="001D7629" w:rsidRPr="001D7629" w:rsidRDefault="001D7629" w:rsidP="00904A6D">
      <w:pPr>
        <w:pStyle w:val="PargrafodaLista"/>
        <w:numPr>
          <w:ilvl w:val="0"/>
          <w:numId w:val="15"/>
        </w:numPr>
        <w:ind w:left="72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1D7629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Clareza nas Instruções: Será assegurado que as instruções para utilizar o aplicativo sejam claras e compreensíveis, facilitando o uso por parte dos usuários.</w:t>
      </w:r>
    </w:p>
    <w:p w14:paraId="22DC602C" w14:textId="77777777" w:rsidR="001D7629" w:rsidRPr="001D7629" w:rsidRDefault="001D7629" w:rsidP="00904A6D">
      <w:pPr>
        <w:pStyle w:val="PargrafodaLista"/>
        <w:ind w:left="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7E765C09" w14:textId="7B624A7A" w:rsidR="002C0E9F" w:rsidRPr="002C0E9F" w:rsidRDefault="001D7629" w:rsidP="00904A6D">
      <w:pPr>
        <w:pStyle w:val="PargrafodaLista"/>
        <w:numPr>
          <w:ilvl w:val="0"/>
          <w:numId w:val="15"/>
        </w:numPr>
        <w:ind w:left="720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  <w:r w:rsidRPr="001D7629"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  <w:t>Facilidade de Navegação: A equipe avaliará a facilidade de navegação pelo aplicativo, garantindo que os usuários possam gerenciar suas assinaturas de forma rápida e eficiente.</w:t>
      </w:r>
    </w:p>
    <w:p w14:paraId="58B3A2B8" w14:textId="77777777" w:rsidR="002C0E9F" w:rsidRPr="008D73FF" w:rsidRDefault="002C0E9F" w:rsidP="002C0E9F">
      <w:pPr>
        <w:pStyle w:val="PargrafodaLista"/>
        <w:rPr>
          <w:rStyle w:val="nfase"/>
          <w:rFonts w:ascii="Titillium Web SemiBold" w:eastAsiaTheme="majorEastAsia" w:hAnsi="Titillium Web SemiBold" w:cstheme="majorBidi"/>
          <w:i w:val="0"/>
          <w:iCs w:val="0"/>
          <w:color w:val="222A35" w:themeColor="text2" w:themeShade="80"/>
        </w:rPr>
      </w:pPr>
    </w:p>
    <w:p w14:paraId="5C492EFA" w14:textId="32C35B1C" w:rsidR="001F6C6E" w:rsidRPr="001F6C6E" w:rsidRDefault="00E562B5" w:rsidP="00E82A5E">
      <w:pPr>
        <w:rPr>
          <w:rStyle w:val="nfase"/>
          <w:rFonts w:ascii="Titillium Web SemiBold" w:eastAsiaTheme="majorEastAsia" w:hAnsi="Titillium Web SemiBold" w:cstheme="majorBidi"/>
          <w:b/>
          <w:bCs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Protótipo</w:t>
      </w:r>
      <w: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/Demonstração</w:t>
      </w:r>
    </w:p>
    <w:p w14:paraId="3BD7AE8C" w14:textId="6E7B7B4E" w:rsidR="00F668D9" w:rsidRPr="00F85B60" w:rsidRDefault="001F6C6E" w:rsidP="00E562B5">
      <w:pPr>
        <w:rPr>
          <w:rStyle w:val="nfase"/>
          <w:rFonts w:ascii="Titillium Web" w:eastAsiaTheme="majorEastAsia" w:hAnsi="Titillium Web" w:cstheme="majorBidi"/>
          <w:color w:val="222A35" w:themeColor="text2" w:themeShade="80"/>
        </w:rPr>
      </w:pPr>
      <w:r w:rsidRPr="00F85B60">
        <w:rPr>
          <w:rStyle w:val="nfase"/>
          <w:rFonts w:ascii="Titillium Web" w:eastAsiaTheme="majorEastAsia" w:hAnsi="Titillium Web" w:cstheme="majorBidi"/>
          <w:color w:val="222A35" w:themeColor="text2" w:themeShade="80"/>
        </w:rPr>
        <w:t>- Não se aplica</w:t>
      </w:r>
    </w:p>
    <w:p w14:paraId="0A707DA0" w14:textId="77777777" w:rsidR="00E562B5" w:rsidRPr="00E562B5" w:rsidRDefault="00E562B5" w:rsidP="00E562B5">
      <w:pPr>
        <w:rPr>
          <w:rFonts w:ascii="Arial" w:hAnsi="Arial" w:cs="Arial"/>
        </w:rPr>
      </w:pPr>
    </w:p>
    <w:p w14:paraId="0F8E6708" w14:textId="651357E6" w:rsidR="00FF0CC8" w:rsidRPr="00E562B5" w:rsidRDefault="00E562B5" w:rsidP="00E562B5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E562B5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t>Revisão de Requisitos:</w:t>
      </w:r>
    </w:p>
    <w:p w14:paraId="59738AEA" w14:textId="5DC762B2" w:rsidR="00D84F9C" w:rsidRDefault="00600E3C" w:rsidP="00E562B5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600E3C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Durante a revisão do requisito, a equipe verificará se todas as medidas de usabilidade foram implementadas corretamente e se o aplicativo atende aos critérios de aceitação definidos.</w:t>
      </w:r>
    </w:p>
    <w:p w14:paraId="49A3324B" w14:textId="77777777" w:rsidR="00600E3C" w:rsidRPr="00E562B5" w:rsidRDefault="00600E3C" w:rsidP="00E562B5">
      <w:pPr>
        <w:rPr>
          <w:rFonts w:ascii="Arial" w:hAnsi="Arial" w:cs="Arial"/>
        </w:rPr>
      </w:pPr>
    </w:p>
    <w:p w14:paraId="51B17FBE" w14:textId="77777777" w:rsidR="002048CA" w:rsidRPr="002048CA" w:rsidRDefault="002048CA" w:rsidP="002048CA">
      <w:pPr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</w:pPr>
      <w:r w:rsidRPr="002048CA">
        <w:rPr>
          <w:rStyle w:val="nfase"/>
          <w:rFonts w:ascii="Titillium Web SemiBold" w:eastAsiaTheme="majorEastAsia" w:hAnsi="Titillium Web SemiBold" w:cstheme="majorBidi"/>
          <w:b/>
          <w:bCs/>
          <w:i w:val="0"/>
          <w:iCs w:val="0"/>
          <w:color w:val="222A35" w:themeColor="text2" w:themeShade="80"/>
          <w:sz w:val="28"/>
          <w:szCs w:val="28"/>
        </w:rPr>
        <w:lastRenderedPageBreak/>
        <w:t>Decisão de Validação:</w:t>
      </w:r>
    </w:p>
    <w:p w14:paraId="3573BB04" w14:textId="4E918B42" w:rsidR="004E084B" w:rsidRPr="002048CA" w:rsidRDefault="002048CA" w:rsidP="002048CA">
      <w:pP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</w:pP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Após a análise dos critérios de aceitação</w:t>
      </w:r>
      <w:r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, </w:t>
      </w:r>
      <w:r w:rsidRPr="002048CA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revisão de requisitos e validação, </w:t>
      </w:r>
      <w:r w:rsidR="00386418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conclui-se que o requisito </w:t>
      </w:r>
      <w:r w:rsidR="00386418" w:rsidRPr="00386418">
        <w:rPr>
          <w:rStyle w:val="nfase"/>
          <w:rFonts w:ascii="Titillium Web" w:eastAsiaTheme="majorEastAsia" w:hAnsi="Titillium Web" w:cstheme="majorBidi"/>
          <w:b/>
          <w:bCs/>
          <w:i w:val="0"/>
          <w:iCs w:val="0"/>
          <w:color w:val="222A35" w:themeColor="text2" w:themeShade="80"/>
        </w:rPr>
        <w:t>AQD009 - USABILIDADE</w:t>
      </w:r>
      <w:r w:rsidR="00386418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foi validado positivamente. O aplicativo </w:t>
      </w:r>
      <w:r w:rsid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>está apto a ser desenvolvido de forma a ser</w:t>
      </w:r>
      <w:r w:rsidR="00CB5740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intuitivo</w:t>
      </w:r>
      <w:r w:rsidR="00386418" w:rsidRPr="00386418">
        <w:rPr>
          <w:rStyle w:val="nfase"/>
          <w:rFonts w:ascii="Titillium Web" w:eastAsiaTheme="majorEastAsia" w:hAnsi="Titillium Web" w:cstheme="majorBidi"/>
          <w:i w:val="0"/>
          <w:iCs w:val="0"/>
          <w:color w:val="222A35" w:themeColor="text2" w:themeShade="80"/>
        </w:rPr>
        <w:t xml:space="preserve"> e de fácil utilização, atendendo às expectativas dos usuários da TPF Engenharia</w:t>
      </w:r>
    </w:p>
    <w:sectPr w:rsidR="004E084B" w:rsidRPr="002048CA" w:rsidSect="00070656">
      <w:headerReference w:type="default" r:id="rId11"/>
      <w:footerReference w:type="default" r:id="rId12"/>
      <w:pgSz w:w="11906" w:h="16838"/>
      <w:pgMar w:top="1701" w:right="1134" w:bottom="1134" w:left="1701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FDDDB" w14:textId="77777777" w:rsidR="0081450B" w:rsidRDefault="0081450B" w:rsidP="009E1D3D">
      <w:r>
        <w:separator/>
      </w:r>
    </w:p>
  </w:endnote>
  <w:endnote w:type="continuationSeparator" w:id="0">
    <w:p w14:paraId="2E2F36F8" w14:textId="77777777" w:rsidR="0081450B" w:rsidRDefault="0081450B" w:rsidP="009E1D3D">
      <w:r>
        <w:continuationSeparator/>
      </w:r>
    </w:p>
  </w:endnote>
  <w:endnote w:type="continuationNotice" w:id="1">
    <w:p w14:paraId="4E1C7DC2" w14:textId="77777777" w:rsidR="0081450B" w:rsidRDefault="008145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tillium Web SemiBold">
    <w:altName w:val="Calibri"/>
    <w:charset w:val="00"/>
    <w:family w:val="auto"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tillium Web"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9BB42" w14:textId="77777777" w:rsidR="009E1D3D" w:rsidRDefault="004E084B">
    <w:pPr>
      <w:pStyle w:val="Rodap"/>
    </w:pPr>
    <w:r w:rsidRPr="004E084B">
      <w:rPr>
        <w:noProof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2BD4E48E" wp14:editId="2150F846">
              <wp:simplePos x="0" y="0"/>
              <wp:positionH relativeFrom="column">
                <wp:posOffset>-1162050</wp:posOffset>
              </wp:positionH>
              <wp:positionV relativeFrom="paragraph">
                <wp:posOffset>-104775</wp:posOffset>
              </wp:positionV>
              <wp:extent cx="7559675" cy="720000"/>
              <wp:effectExtent l="0" t="0" r="0" b="4445"/>
              <wp:wrapNone/>
              <wp:docPr id="26" name="Agrupar 26">
                <a:extLst xmlns:a="http://schemas.openxmlformats.org/drawingml/2006/main">
                  <a:ext uri="{FF2B5EF4-FFF2-40B4-BE49-F238E27FC236}">
                    <a16:creationId xmlns:a16="http://schemas.microsoft.com/office/drawing/2014/main" id="{DCD7B09B-36C3-203C-1D19-E47823EF9D7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720000"/>
                        <a:chOff x="0" y="0"/>
                        <a:chExt cx="7559675" cy="720000"/>
                      </a:xfrm>
                    </wpg:grpSpPr>
                    <wps:wsp>
                      <wps:cNvPr id="1" name="Retângulo 1">
                        <a:extLst>
                          <a:ext uri="{FF2B5EF4-FFF2-40B4-BE49-F238E27FC236}">
                            <a16:creationId xmlns:a16="http://schemas.microsoft.com/office/drawing/2014/main" id="{AD06975F-84BE-9144-16A4-66E1152C76E3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7559675" cy="7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2" name="Imagem 2">
                          <a:extLst>
                            <a:ext uri="{FF2B5EF4-FFF2-40B4-BE49-F238E27FC236}">
                              <a16:creationId xmlns:a16="http://schemas.microsoft.com/office/drawing/2014/main" id="{58F59C46-972E-7FB2-9C64-551D6E61A96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1684"/>
                        <a:stretch/>
                      </pic:blipFill>
                      <pic:spPr>
                        <a:xfrm>
                          <a:off x="1342276" y="54988"/>
                          <a:ext cx="5234797" cy="5400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" name="Conector reto 3">
                        <a:extLst>
                          <a:ext uri="{FF2B5EF4-FFF2-40B4-BE49-F238E27FC236}">
                            <a16:creationId xmlns:a16="http://schemas.microsoft.com/office/drawing/2014/main" id="{6C9E9858-DC7C-0F86-7349-38C25A5E6AC3}"/>
                          </a:ext>
                        </a:extLst>
                      </wps:cNvPr>
                      <wps:cNvCnPr>
                        <a:cxnSpLocks/>
                      </wps:cNvCnPr>
                      <wps:spPr>
                        <a:xfrm>
                          <a:off x="1079675" y="10085"/>
                          <a:ext cx="5760000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rgbClr val="003B7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E16753" id="Agrupar 26" o:spid="_x0000_s1026" style="position:absolute;margin-left:-91.5pt;margin-top:-8.25pt;width:595.25pt;height:56.7pt;z-index:251658241" coordsize="75596,720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">
              <v:rect id="Retângulo 1" o:spid="_x0000_s1027" style="position:absolute;width:75596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s1028" type="#_x0000_t75" style="position:absolute;left:13422;top:549;width:52348;height:5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">
                <v:imagedata r:id="rId2" o:title="" croptop="7657f"/>
              </v:shape>
              <v:line id="Conector reto 3" o:spid="_x0000_s1029" style="position:absolute;visibility:visible;mso-wrap-style:square" from="10796,100" to="68396,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" strokecolor="#003b75">
                <v:stroke joinstyle="miter"/>
                <o:lock v:ext="edit" shapetype="f"/>
              </v:lin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35C51" w14:textId="77777777" w:rsidR="0081450B" w:rsidRDefault="0081450B" w:rsidP="009E1D3D">
      <w:r>
        <w:separator/>
      </w:r>
    </w:p>
  </w:footnote>
  <w:footnote w:type="continuationSeparator" w:id="0">
    <w:p w14:paraId="2D92978C" w14:textId="77777777" w:rsidR="0081450B" w:rsidRDefault="0081450B" w:rsidP="009E1D3D">
      <w:r>
        <w:continuationSeparator/>
      </w:r>
    </w:p>
  </w:footnote>
  <w:footnote w:type="continuationNotice" w:id="1">
    <w:p w14:paraId="239A78F0" w14:textId="77777777" w:rsidR="0081450B" w:rsidRDefault="0081450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2C520" w14:textId="77777777" w:rsidR="00957C6A" w:rsidRDefault="00957C6A">
    <w:pPr>
      <w:pStyle w:val="Cabealho"/>
    </w:pPr>
    <w:r w:rsidRPr="00957C6A"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3B77F62" wp14:editId="319E955D">
              <wp:simplePos x="0" y="0"/>
              <wp:positionH relativeFrom="page">
                <wp:align>left</wp:align>
              </wp:positionH>
              <wp:positionV relativeFrom="paragraph">
                <wp:posOffset>-122555</wp:posOffset>
              </wp:positionV>
              <wp:extent cx="7559676" cy="1080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6" cy="1080000"/>
                        <a:chOff x="0" y="0"/>
                        <a:chExt cx="7559676" cy="1080000"/>
                      </a:xfrm>
                    </wpg:grpSpPr>
                    <wps:wsp>
                      <wps:cNvPr id="6" name="Retângulo 6"/>
                      <wps:cNvSpPr/>
                      <wps:spPr>
                        <a:xfrm>
                          <a:off x="1" y="0"/>
                          <a:ext cx="7559675" cy="108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pic:pic xmlns:pic="http://schemas.openxmlformats.org/drawingml/2006/picture">
                      <pic:nvPicPr>
                        <pic:cNvPr id="7" name="Imagem 7"/>
                        <pic:cNvPicPr>
                          <a:picLocks noChangeAspect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90" t="72794" r="29280"/>
                        <a:stretch/>
                      </pic:blipFill>
                      <pic:spPr>
                        <a:xfrm>
                          <a:off x="0" y="0"/>
                          <a:ext cx="3779837" cy="1080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" name="Imagem 8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152" b="16451"/>
                        <a:stretch/>
                      </pic:blipFill>
                      <pic:spPr bwMode="auto">
                        <a:xfrm>
                          <a:off x="5130890" y="323715"/>
                          <a:ext cx="1708785" cy="7562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E3D1505" id="Agrupar 5" o:spid="_x0000_s1026" style="position:absolute;margin-left:0;margin-top:-9.65pt;width:595.25pt;height:85.05pt;z-index:251658240;mso-position-horizontal:left;mso-position-horizontal-relative:page" coordsize="75596,108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ioqpslAABAAElEQVQ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DsCjlUAABmASURBV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MD/a4cOSAAAAAAE/X/djkAna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">
              <v:rect id="Retângulo 6" o:spid="_x0000_s1027" style="position:absolute;width:75596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" filled="f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7" o:spid="_x0000_s1028" type="#_x0000_t75" style="position:absolute;width:37798;height:10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">
                <v:imagedata r:id="rId3" o:title="" croptop="47706f" cropleft="10086f" cropright="19189f"/>
              </v:shape>
              <v:shape id="Imagem 8" o:spid="_x0000_s1029" type="#_x0000_t75" style="position:absolute;left:51308;top:3237;width:17088;height:75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">
                <v:imagedata r:id="rId4" o:title="" croptop="11241f" cropbottom="10781f"/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F794E"/>
    <w:multiLevelType w:val="hybridMultilevel"/>
    <w:tmpl w:val="E4A06B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F5509"/>
    <w:multiLevelType w:val="hybridMultilevel"/>
    <w:tmpl w:val="BC720C1E"/>
    <w:lvl w:ilvl="0" w:tplc="1D8A882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" w15:restartNumberingAfterBreak="0">
    <w:nsid w:val="0E4354FC"/>
    <w:multiLevelType w:val="hybridMultilevel"/>
    <w:tmpl w:val="915CF56E"/>
    <w:lvl w:ilvl="0" w:tplc="0FD6C750">
      <w:start w:val="1"/>
      <w:numFmt w:val="decimal"/>
      <w:lvlText w:val="%1."/>
      <w:lvlJc w:val="left"/>
      <w:pPr>
        <w:ind w:left="1068" w:hanging="360"/>
      </w:pPr>
      <w:rPr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7D4477"/>
    <w:multiLevelType w:val="hybridMultilevel"/>
    <w:tmpl w:val="BB9025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4404E"/>
    <w:multiLevelType w:val="hybridMultilevel"/>
    <w:tmpl w:val="41DCEC2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00F4E"/>
    <w:multiLevelType w:val="hybridMultilevel"/>
    <w:tmpl w:val="86968C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D7A5D"/>
    <w:multiLevelType w:val="hybridMultilevel"/>
    <w:tmpl w:val="A9E66FEA"/>
    <w:lvl w:ilvl="0" w:tplc="6EE49FB6">
      <w:start w:val="1"/>
      <w:numFmt w:val="decimal"/>
      <w:lvlText w:val="%1."/>
      <w:lvlJc w:val="left"/>
      <w:pPr>
        <w:ind w:left="1080" w:hanging="360"/>
      </w:pPr>
      <w:rPr>
        <w:rFonts w:ascii="Titillium Web SemiBold" w:eastAsiaTheme="majorEastAsia" w:hAnsi="Titillium Web SemiBold" w:cstheme="majorBidi" w:hint="default"/>
        <w:b/>
        <w:color w:val="222A35" w:themeColor="text2" w:themeShade="8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10403C9"/>
    <w:multiLevelType w:val="hybridMultilevel"/>
    <w:tmpl w:val="D17E678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16F83"/>
    <w:multiLevelType w:val="hybridMultilevel"/>
    <w:tmpl w:val="78024C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3A3965"/>
    <w:multiLevelType w:val="hybridMultilevel"/>
    <w:tmpl w:val="0BF639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4B4E9F"/>
    <w:multiLevelType w:val="hybridMultilevel"/>
    <w:tmpl w:val="F454002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1C0D9E"/>
    <w:multiLevelType w:val="hybridMultilevel"/>
    <w:tmpl w:val="F668B2BC"/>
    <w:lvl w:ilvl="0" w:tplc="834A180C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EEA108A"/>
    <w:multiLevelType w:val="hybridMultilevel"/>
    <w:tmpl w:val="52864946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1B500C0"/>
    <w:multiLevelType w:val="hybridMultilevel"/>
    <w:tmpl w:val="F2BE1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4D1E63"/>
    <w:multiLevelType w:val="hybridMultilevel"/>
    <w:tmpl w:val="2D325C5E"/>
    <w:lvl w:ilvl="0" w:tplc="1BEA3632">
      <w:start w:val="1"/>
      <w:numFmt w:val="decimal"/>
      <w:lvlText w:val="%1."/>
      <w:lvlJc w:val="left"/>
      <w:pPr>
        <w:ind w:left="1068" w:hanging="360"/>
      </w:pPr>
      <w:rPr>
        <w:rFonts w:ascii="Titillium Web SemiBold" w:hAnsi="Titillium Web SemiBold"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870066963">
    <w:abstractNumId w:val="5"/>
  </w:num>
  <w:num w:numId="2" w16cid:durableId="1059282728">
    <w:abstractNumId w:val="7"/>
  </w:num>
  <w:num w:numId="3" w16cid:durableId="859666008">
    <w:abstractNumId w:val="9"/>
  </w:num>
  <w:num w:numId="4" w16cid:durableId="783960328">
    <w:abstractNumId w:val="13"/>
  </w:num>
  <w:num w:numId="5" w16cid:durableId="634145044">
    <w:abstractNumId w:val="10"/>
  </w:num>
  <w:num w:numId="6" w16cid:durableId="1805469021">
    <w:abstractNumId w:val="6"/>
  </w:num>
  <w:num w:numId="7" w16cid:durableId="1257439817">
    <w:abstractNumId w:val="12"/>
  </w:num>
  <w:num w:numId="8" w16cid:durableId="2122408055">
    <w:abstractNumId w:val="1"/>
  </w:num>
  <w:num w:numId="9" w16cid:durableId="189074612">
    <w:abstractNumId w:val="2"/>
  </w:num>
  <w:num w:numId="10" w16cid:durableId="404226196">
    <w:abstractNumId w:val="11"/>
  </w:num>
  <w:num w:numId="11" w16cid:durableId="27293760">
    <w:abstractNumId w:val="3"/>
  </w:num>
  <w:num w:numId="12" w16cid:durableId="480541346">
    <w:abstractNumId w:val="14"/>
  </w:num>
  <w:num w:numId="13" w16cid:durableId="1028943801">
    <w:abstractNumId w:val="8"/>
  </w:num>
  <w:num w:numId="14" w16cid:durableId="9721618">
    <w:abstractNumId w:val="0"/>
  </w:num>
  <w:num w:numId="15" w16cid:durableId="115213595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2B5"/>
    <w:rsid w:val="00012F93"/>
    <w:rsid w:val="00041FE8"/>
    <w:rsid w:val="00043B81"/>
    <w:rsid w:val="00070656"/>
    <w:rsid w:val="000B2FB8"/>
    <w:rsid w:val="000C0662"/>
    <w:rsid w:val="000C6ED9"/>
    <w:rsid w:val="000F263A"/>
    <w:rsid w:val="00101A44"/>
    <w:rsid w:val="00104221"/>
    <w:rsid w:val="0019290C"/>
    <w:rsid w:val="001A1B09"/>
    <w:rsid w:val="001D7629"/>
    <w:rsid w:val="001F6C6E"/>
    <w:rsid w:val="002048CA"/>
    <w:rsid w:val="0023095A"/>
    <w:rsid w:val="00264DE7"/>
    <w:rsid w:val="0026798D"/>
    <w:rsid w:val="002A40D4"/>
    <w:rsid w:val="002B5A8C"/>
    <w:rsid w:val="002C0E9F"/>
    <w:rsid w:val="002D41B5"/>
    <w:rsid w:val="002E6CC7"/>
    <w:rsid w:val="002F5D0C"/>
    <w:rsid w:val="00305ADA"/>
    <w:rsid w:val="003139EE"/>
    <w:rsid w:val="003157B7"/>
    <w:rsid w:val="00337ECA"/>
    <w:rsid w:val="00346CC9"/>
    <w:rsid w:val="00353BD8"/>
    <w:rsid w:val="00386418"/>
    <w:rsid w:val="00393CB4"/>
    <w:rsid w:val="003A0747"/>
    <w:rsid w:val="003B4FA0"/>
    <w:rsid w:val="003D4B8C"/>
    <w:rsid w:val="003E6736"/>
    <w:rsid w:val="00400205"/>
    <w:rsid w:val="00402DE3"/>
    <w:rsid w:val="004D1739"/>
    <w:rsid w:val="004E084B"/>
    <w:rsid w:val="004E660F"/>
    <w:rsid w:val="00501309"/>
    <w:rsid w:val="005149FB"/>
    <w:rsid w:val="00515035"/>
    <w:rsid w:val="005B45EC"/>
    <w:rsid w:val="00600E3C"/>
    <w:rsid w:val="00606112"/>
    <w:rsid w:val="00632D4A"/>
    <w:rsid w:val="00637857"/>
    <w:rsid w:val="00637D09"/>
    <w:rsid w:val="00682B22"/>
    <w:rsid w:val="007507DD"/>
    <w:rsid w:val="00751EC0"/>
    <w:rsid w:val="00782FF2"/>
    <w:rsid w:val="007D4BA2"/>
    <w:rsid w:val="007D7811"/>
    <w:rsid w:val="008018D1"/>
    <w:rsid w:val="0081450B"/>
    <w:rsid w:val="00825619"/>
    <w:rsid w:val="00887E32"/>
    <w:rsid w:val="00896731"/>
    <w:rsid w:val="008A685B"/>
    <w:rsid w:val="008C6ECF"/>
    <w:rsid w:val="008D4118"/>
    <w:rsid w:val="008D73FF"/>
    <w:rsid w:val="00904A6D"/>
    <w:rsid w:val="0093689D"/>
    <w:rsid w:val="009417AF"/>
    <w:rsid w:val="00957C6A"/>
    <w:rsid w:val="0096232D"/>
    <w:rsid w:val="009943CB"/>
    <w:rsid w:val="009B155C"/>
    <w:rsid w:val="009E1D3D"/>
    <w:rsid w:val="009F1CAE"/>
    <w:rsid w:val="00A01DA9"/>
    <w:rsid w:val="00A24C3C"/>
    <w:rsid w:val="00A541A0"/>
    <w:rsid w:val="00A6349C"/>
    <w:rsid w:val="00A72CB8"/>
    <w:rsid w:val="00AA0DF6"/>
    <w:rsid w:val="00AA147D"/>
    <w:rsid w:val="00AD077B"/>
    <w:rsid w:val="00B13BB7"/>
    <w:rsid w:val="00B55CC9"/>
    <w:rsid w:val="00B63D89"/>
    <w:rsid w:val="00BD2BE8"/>
    <w:rsid w:val="00BF22B2"/>
    <w:rsid w:val="00C12700"/>
    <w:rsid w:val="00C25CE9"/>
    <w:rsid w:val="00C35038"/>
    <w:rsid w:val="00C91A74"/>
    <w:rsid w:val="00C942F3"/>
    <w:rsid w:val="00C963F7"/>
    <w:rsid w:val="00CB5740"/>
    <w:rsid w:val="00D132EF"/>
    <w:rsid w:val="00D13CE0"/>
    <w:rsid w:val="00D34DB4"/>
    <w:rsid w:val="00D84F9C"/>
    <w:rsid w:val="00DE22C6"/>
    <w:rsid w:val="00E25C27"/>
    <w:rsid w:val="00E4105F"/>
    <w:rsid w:val="00E52685"/>
    <w:rsid w:val="00E562B5"/>
    <w:rsid w:val="00E57F5D"/>
    <w:rsid w:val="00E82A5E"/>
    <w:rsid w:val="00EC5783"/>
    <w:rsid w:val="00EE731D"/>
    <w:rsid w:val="00EF54A9"/>
    <w:rsid w:val="00F0264A"/>
    <w:rsid w:val="00F078FC"/>
    <w:rsid w:val="00F07ACD"/>
    <w:rsid w:val="00F109FB"/>
    <w:rsid w:val="00F212F3"/>
    <w:rsid w:val="00F31071"/>
    <w:rsid w:val="00F37352"/>
    <w:rsid w:val="00F668D9"/>
    <w:rsid w:val="00F672D6"/>
    <w:rsid w:val="00F85B60"/>
    <w:rsid w:val="00FA40C6"/>
    <w:rsid w:val="00FF0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5D704D"/>
  <w15:chartTrackingRefBased/>
  <w15:docId w15:val="{5A64C8F0-E620-4188-B691-3B9BDE4D9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31D"/>
  </w:style>
  <w:style w:type="paragraph" w:styleId="Ttulo1">
    <w:name w:val="heading 1"/>
    <w:basedOn w:val="Normal"/>
    <w:next w:val="Normal"/>
    <w:link w:val="Ttulo1Char"/>
    <w:uiPriority w:val="9"/>
    <w:qFormat/>
    <w:rsid w:val="00E562B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E1D3D"/>
  </w:style>
  <w:style w:type="paragraph" w:styleId="Rodap">
    <w:name w:val="footer"/>
    <w:basedOn w:val="Normal"/>
    <w:link w:val="RodapChar"/>
    <w:uiPriority w:val="99"/>
    <w:unhideWhenUsed/>
    <w:rsid w:val="009E1D3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E1D3D"/>
  </w:style>
  <w:style w:type="character" w:customStyle="1" w:styleId="Ttulo1Char">
    <w:name w:val="Título 1 Char"/>
    <w:basedOn w:val="Fontepargpadro"/>
    <w:link w:val="Ttulo1"/>
    <w:uiPriority w:val="9"/>
    <w:rsid w:val="00E56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eIntensa">
    <w:name w:val="Intense Emphasis"/>
    <w:basedOn w:val="Fontepargpadro"/>
    <w:uiPriority w:val="21"/>
    <w:qFormat/>
    <w:rsid w:val="00E562B5"/>
    <w:rPr>
      <w:i/>
      <w:iCs/>
      <w:color w:val="4472C4" w:themeColor="accent1"/>
    </w:rPr>
  </w:style>
  <w:style w:type="character" w:styleId="nfase">
    <w:name w:val="Emphasis"/>
    <w:basedOn w:val="Fontepargpadro"/>
    <w:uiPriority w:val="20"/>
    <w:qFormat/>
    <w:rsid w:val="00E562B5"/>
    <w:rPr>
      <w:i/>
      <w:iCs/>
    </w:rPr>
  </w:style>
  <w:style w:type="paragraph" w:styleId="PargrafodaLista">
    <w:name w:val="List Paragraph"/>
    <w:basedOn w:val="Normal"/>
    <w:uiPriority w:val="34"/>
    <w:qFormat/>
    <w:rsid w:val="00E562B5"/>
    <w:pPr>
      <w:ind w:left="720"/>
      <w:contextualSpacing/>
    </w:pPr>
  </w:style>
  <w:style w:type="table" w:styleId="TabeladeGradeClara">
    <w:name w:val="Grid Table Light"/>
    <w:basedOn w:val="Tabelanormal"/>
    <w:uiPriority w:val="40"/>
    <w:rsid w:val="00F85B6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06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emf"/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yson.rodrigues\Downloads\TPFE%20TemplatePapelTimbrado-Tipo1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F3D01FA35D99941B473C39C81D04AE3" ma:contentTypeVersion="9" ma:contentTypeDescription="Crie um novo documento." ma:contentTypeScope="" ma:versionID="e899dc7bd5e26f753962414f34c28b51">
  <xsd:schema xmlns:xsd="http://www.w3.org/2001/XMLSchema" xmlns:xs="http://www.w3.org/2001/XMLSchema" xmlns:p="http://schemas.microsoft.com/office/2006/metadata/properties" xmlns:ns2="041e79b4-5ccb-42cd-8985-4d712bfbed28" xmlns:ns3="37e914e7-41cb-42e8-978d-2433094235fa" targetNamespace="http://schemas.microsoft.com/office/2006/metadata/properties" ma:root="true" ma:fieldsID="b40e484e63872e92f8043e38c9d015f5" ns2:_="" ns3:_="">
    <xsd:import namespace="041e79b4-5ccb-42cd-8985-4d712bfbed28"/>
    <xsd:import namespace="37e914e7-41cb-42e8-978d-2433094235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41e79b4-5ccb-42cd-8985-4d712bfbed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0b78acad-cb7e-43ea-bd79-bd507b391b6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e914e7-41cb-42e8-978d-2433094235f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1c85726-e689-4d99-bc4e-5607d4d48303}" ma:internalName="TaxCatchAll" ma:showField="CatchAllData" ma:web="37e914e7-41cb-42e8-978d-2433094235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41e79b4-5ccb-42cd-8985-4d712bfbed28">
      <Terms xmlns="http://schemas.microsoft.com/office/infopath/2007/PartnerControls"/>
    </lcf76f155ced4ddcb4097134ff3c332f>
    <TaxCatchAll xmlns="37e914e7-41cb-42e8-978d-2433094235fa"/>
  </documentManagement>
</p:properties>
</file>

<file path=customXml/itemProps1.xml><?xml version="1.0" encoding="utf-8"?>
<ds:datastoreItem xmlns:ds="http://schemas.openxmlformats.org/officeDocument/2006/customXml" ds:itemID="{5E6777E8-A0EA-49B0-994B-41AB3AE9F2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BCCBB42-E942-4416-9994-EF08134B9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41e79b4-5ccb-42cd-8985-4d712bfbed28"/>
    <ds:schemaRef ds:uri="37e914e7-41cb-42e8-978d-2433094235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FDB28A-5C79-914B-9811-8D1B5BDFAFB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77FFCCF-87A6-4901-BCEB-4111B1238051}">
  <ds:schemaRefs>
    <ds:schemaRef ds:uri="http://schemas.microsoft.com/office/2006/metadata/properties"/>
    <ds:schemaRef ds:uri="http://schemas.microsoft.com/office/infopath/2007/PartnerControls"/>
    <ds:schemaRef ds:uri="041e79b4-5ccb-42cd-8985-4d712bfbed28"/>
    <ds:schemaRef ds:uri="37e914e7-41cb-42e8-978d-2433094235f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TPFE TemplatePapelTimbrado-Tipo1</Template>
  <TotalTime>67</TotalTime>
  <Pages>2</Pages>
  <Words>274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Allyson Rodrigues</dc:creator>
  <cp:keywords/>
  <dc:description/>
  <cp:lastModifiedBy>Allyson Rodrigues</cp:lastModifiedBy>
  <cp:revision>77</cp:revision>
  <cp:lastPrinted>2022-11-21T21:43:00Z</cp:lastPrinted>
  <dcterms:created xsi:type="dcterms:W3CDTF">2023-07-31T19:38:00Z</dcterms:created>
  <dcterms:modified xsi:type="dcterms:W3CDTF">2023-08-01T13:09:00Z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0x010100AF3D01FA35D99941B473C39C81D04AE3</vt:lpwstr>
  </property>
  <property fmtid="{D5CDD505-2E9C-101B-9397-08002B2CF9AE}" pid="3" name="MediaServiceImageTags">
    <vt:lpwstr/>
  </property>
</Properties>
</file>