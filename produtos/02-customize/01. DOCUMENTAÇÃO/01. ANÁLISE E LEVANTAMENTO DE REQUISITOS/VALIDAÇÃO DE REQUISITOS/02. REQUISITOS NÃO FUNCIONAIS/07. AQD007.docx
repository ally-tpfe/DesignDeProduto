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E10094" w14:textId="77777777" w:rsidR="00E562B5" w:rsidRDefault="00E562B5" w:rsidP="00E562B5">
      <w:pPr>
        <w:rPr>
          <w:rFonts w:ascii="Arial" w:hAnsi="Arial" w:cs="Arial"/>
        </w:rPr>
      </w:pPr>
    </w:p>
    <w:p w14:paraId="6B5102CE" w14:textId="068413C0" w:rsidR="00E562B5" w:rsidRDefault="00E562B5" w:rsidP="00E562B5">
      <w:pPr>
        <w:pStyle w:val="Ttulo1"/>
        <w:rPr>
          <w:rFonts w:ascii="Titillium Web SemiBold" w:hAnsi="Titillium Web SemiBold"/>
          <w:b/>
          <w:bCs/>
          <w:color w:val="162235"/>
        </w:rPr>
      </w:pPr>
      <w:r w:rsidRPr="00E562B5">
        <w:rPr>
          <w:rFonts w:ascii="Titillium Web SemiBold" w:hAnsi="Titillium Web SemiBold"/>
          <w:b/>
          <w:bCs/>
          <w:color w:val="162235"/>
        </w:rPr>
        <w:t>DOCUMENTO DE VALIDAÇÃO DE REQUISITO</w:t>
      </w:r>
    </w:p>
    <w:p w14:paraId="7918E009" w14:textId="77777777" w:rsidR="00E562B5" w:rsidRPr="009B7DF0" w:rsidRDefault="00E562B5" w:rsidP="00E562B5">
      <w:pPr>
        <w:rPr>
          <w:rStyle w:val="nfaseIntensa"/>
          <w:rFonts w:ascii="Titillium Web SemiBold" w:hAnsi="Titillium Web SemiBold"/>
          <w:sz w:val="28"/>
          <w:szCs w:val="28"/>
        </w:rPr>
      </w:pPr>
      <w:r w:rsidRPr="009B7DF0">
        <w:rPr>
          <w:rStyle w:val="nfaseIntensa"/>
          <w:rFonts w:ascii="Titillium Web SemiBold" w:hAnsi="Titillium Web SemiBold"/>
          <w:sz w:val="28"/>
          <w:szCs w:val="28"/>
        </w:rPr>
        <w:t>SISTEMA GERADOR DE ASSINATURAS DE E-MAIL E PLANOS DE FUNDO PARA REUNIÕES</w:t>
      </w:r>
    </w:p>
    <w:p w14:paraId="1C044B16" w14:textId="77777777" w:rsidR="00E562B5" w:rsidRPr="00E562B5" w:rsidRDefault="00E562B5" w:rsidP="00E562B5">
      <w:pPr>
        <w:rPr>
          <w:rFonts w:ascii="Arial" w:hAnsi="Arial" w:cs="Arial"/>
        </w:rPr>
      </w:pPr>
    </w:p>
    <w:p w14:paraId="05C55D8D" w14:textId="76789CBB" w:rsidR="00DE22C6" w:rsidRDefault="00E562B5" w:rsidP="00E562B5">
      <w:pPr>
        <w:rPr>
          <w:rFonts w:ascii="Titillium Web SemiBold" w:hAnsi="Titillium Web SemiBold"/>
          <w:b/>
          <w:bCs/>
          <w:i/>
          <w:iCs/>
          <w:color w:val="162235"/>
        </w:rPr>
      </w:pPr>
      <w:r w:rsidRPr="00E562B5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 xml:space="preserve">Requisito a ser Validado: </w:t>
      </w:r>
      <w:r w:rsidR="003157B7" w:rsidRPr="003157B7">
        <w:rPr>
          <w:rFonts w:ascii="Titillium Web SemiBold" w:hAnsi="Titillium Web SemiBold"/>
          <w:b/>
          <w:bCs/>
          <w:color w:val="162235"/>
        </w:rPr>
        <w:t>AQD007 – DESEMPENHO DO SISTEMA</w:t>
      </w:r>
    </w:p>
    <w:p w14:paraId="26B9EC6C" w14:textId="77777777" w:rsidR="00AA147D" w:rsidRPr="00E562B5" w:rsidRDefault="00AA147D" w:rsidP="00E562B5">
      <w:pPr>
        <w:rPr>
          <w:rFonts w:ascii="Arial" w:hAnsi="Arial" w:cs="Arial"/>
        </w:rPr>
      </w:pPr>
    </w:p>
    <w:p w14:paraId="7D3D60D7" w14:textId="2E16C2DD" w:rsidR="00E562B5" w:rsidRDefault="00E562B5" w:rsidP="00E562B5">
      <w:pP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</w:pPr>
      <w:r w:rsidRPr="00E562B5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>Critérios de Aceitação</w:t>
      </w:r>
    </w:p>
    <w:p w14:paraId="7A54B373" w14:textId="77777777" w:rsidR="004D1739" w:rsidRDefault="004D1739" w:rsidP="00E562B5">
      <w:pP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</w:pPr>
    </w:p>
    <w:p w14:paraId="7D32040D" w14:textId="77777777" w:rsidR="00E82A5E" w:rsidRPr="00E82A5E" w:rsidRDefault="00E82A5E" w:rsidP="00E82A5E">
      <w:pPr>
        <w:pStyle w:val="PargrafodaLista"/>
        <w:numPr>
          <w:ilvl w:val="0"/>
          <w:numId w:val="13"/>
        </w:numPr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</w:pPr>
      <w:r w:rsidRPr="00E82A5E"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  <w:t>Testes de Desempenho: A equipe de desenvolvimento realizará testes de desempenho para medir a velocidade de resposta do sistema ao acessar e modificar as assinaturas. Serão definidos tempos de resposta aceitáveis para cada operação e o sistema será avaliado em diferentes cenários de uso.</w:t>
      </w:r>
    </w:p>
    <w:p w14:paraId="02D2631C" w14:textId="77777777" w:rsidR="00E82A5E" w:rsidRPr="00E82A5E" w:rsidRDefault="00E82A5E" w:rsidP="00E82A5E">
      <w:pPr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</w:pPr>
    </w:p>
    <w:p w14:paraId="5C30CA5D" w14:textId="77777777" w:rsidR="00E82A5E" w:rsidRPr="00E82A5E" w:rsidRDefault="00E82A5E" w:rsidP="00E82A5E">
      <w:pPr>
        <w:pStyle w:val="PargrafodaLista"/>
        <w:numPr>
          <w:ilvl w:val="0"/>
          <w:numId w:val="13"/>
        </w:numPr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</w:pPr>
      <w:r w:rsidRPr="00E82A5E"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  <w:t>Tempo de Resposta Aceitável: Os tempos de resposta do sistema ao acessar e modificar as assinaturas serão comparados com os tempos definidos como aceitáveis durante os testes de desempenho. O sistema deve atender ou superar esses tempos para ser considerado validado.</w:t>
      </w:r>
    </w:p>
    <w:p w14:paraId="56D03D89" w14:textId="77777777" w:rsidR="00E82A5E" w:rsidRPr="00E82A5E" w:rsidRDefault="00E82A5E" w:rsidP="00E82A5E">
      <w:pPr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</w:pPr>
    </w:p>
    <w:p w14:paraId="0DD582E5" w14:textId="77777777" w:rsidR="00E82A5E" w:rsidRPr="00E82A5E" w:rsidRDefault="00E82A5E" w:rsidP="00E82A5E">
      <w:pPr>
        <w:pStyle w:val="PargrafodaLista"/>
        <w:numPr>
          <w:ilvl w:val="0"/>
          <w:numId w:val="13"/>
        </w:numPr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</w:pPr>
      <w:r w:rsidRPr="00E82A5E"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  <w:t>Otimização de Código: Caso sejam identificados gargalos de desempenho, a equipe realizará otimizações no código para melhorar a velocidade de resposta do sistema.</w:t>
      </w:r>
    </w:p>
    <w:p w14:paraId="530B41AA" w14:textId="77777777" w:rsidR="00E82A5E" w:rsidRPr="00E82A5E" w:rsidRDefault="00E82A5E" w:rsidP="00E82A5E">
      <w:pPr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</w:pPr>
    </w:p>
    <w:p w14:paraId="71E2F29E" w14:textId="77777777" w:rsidR="00E82A5E" w:rsidRPr="00E82A5E" w:rsidRDefault="00E82A5E" w:rsidP="00E82A5E">
      <w:pPr>
        <w:pStyle w:val="PargrafodaLista"/>
        <w:numPr>
          <w:ilvl w:val="0"/>
          <w:numId w:val="13"/>
        </w:numPr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</w:pPr>
      <w:r w:rsidRPr="00E82A5E"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  <w:t>Escalabilidade: A equipe avaliará a capacidade do sistema de lidar com um aumento na carga de usuários e transações. Será verificado se o sistema mantém um bom desempenho mesmo em situações de pico de uso.</w:t>
      </w:r>
    </w:p>
    <w:p w14:paraId="2A828BC4" w14:textId="77777777" w:rsidR="00E82A5E" w:rsidRPr="00E82A5E" w:rsidRDefault="00E82A5E" w:rsidP="00E82A5E">
      <w:pPr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</w:pPr>
    </w:p>
    <w:p w14:paraId="65EF9210" w14:textId="77777777" w:rsidR="00E82A5E" w:rsidRPr="00E82A5E" w:rsidRDefault="00E82A5E" w:rsidP="00E82A5E">
      <w:pPr>
        <w:pStyle w:val="PargrafodaLista"/>
        <w:numPr>
          <w:ilvl w:val="0"/>
          <w:numId w:val="13"/>
        </w:numPr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</w:pPr>
      <w:r w:rsidRPr="00E82A5E"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  <w:t>Feedback dos Stakeholders: A equipe buscará feedback dos stakeholders, especialmente dos usuários finais e dos representantes da TPF Engenharia, para validar se a experiência de uso do sistema é responsiva e satisfatória.</w:t>
      </w:r>
    </w:p>
    <w:p w14:paraId="0B8B1F36" w14:textId="77777777" w:rsidR="00E82A5E" w:rsidRDefault="00E82A5E" w:rsidP="00E82A5E">
      <w:pPr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</w:pPr>
    </w:p>
    <w:p w14:paraId="5C492EFA" w14:textId="32C35B1C" w:rsidR="001F6C6E" w:rsidRPr="001F6C6E" w:rsidRDefault="00E562B5" w:rsidP="00E82A5E">
      <w:pPr>
        <w:rPr>
          <w:rStyle w:val="nfase"/>
          <w:rFonts w:ascii="Titillium Web SemiBold" w:eastAsiaTheme="majorEastAsia" w:hAnsi="Titillium Web SemiBold" w:cstheme="majorBidi"/>
          <w:b/>
          <w:bCs/>
          <w:color w:val="222A35" w:themeColor="text2" w:themeShade="80"/>
          <w:sz w:val="28"/>
          <w:szCs w:val="28"/>
        </w:rPr>
      </w:pPr>
      <w:r w:rsidRPr="00E562B5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>Protótipo</w:t>
      </w:r>
      <w: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>/Demonstração</w:t>
      </w:r>
    </w:p>
    <w:p w14:paraId="3BD7AE8C" w14:textId="6E7B7B4E" w:rsidR="00F668D9" w:rsidRPr="00F85B60" w:rsidRDefault="001F6C6E" w:rsidP="00E562B5">
      <w:pPr>
        <w:rPr>
          <w:rStyle w:val="nfase"/>
          <w:rFonts w:ascii="Titillium Web" w:eastAsiaTheme="majorEastAsia" w:hAnsi="Titillium Web" w:cstheme="majorBidi"/>
          <w:color w:val="222A35" w:themeColor="text2" w:themeShade="80"/>
        </w:rPr>
      </w:pPr>
      <w:r w:rsidRPr="00F85B60">
        <w:rPr>
          <w:rStyle w:val="nfase"/>
          <w:rFonts w:ascii="Titillium Web" w:eastAsiaTheme="majorEastAsia" w:hAnsi="Titillium Web" w:cstheme="majorBidi"/>
          <w:color w:val="222A35" w:themeColor="text2" w:themeShade="80"/>
        </w:rPr>
        <w:t>- Não se aplica</w:t>
      </w:r>
    </w:p>
    <w:p w14:paraId="0A707DA0" w14:textId="77777777" w:rsidR="00E562B5" w:rsidRPr="00E562B5" w:rsidRDefault="00E562B5" w:rsidP="00E562B5">
      <w:pPr>
        <w:rPr>
          <w:rFonts w:ascii="Arial" w:hAnsi="Arial" w:cs="Arial"/>
        </w:rPr>
      </w:pPr>
    </w:p>
    <w:p w14:paraId="0F8E6708" w14:textId="651357E6" w:rsidR="00FF0CC8" w:rsidRPr="00E562B5" w:rsidRDefault="00E562B5" w:rsidP="00E562B5">
      <w:pP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</w:pPr>
      <w:r w:rsidRPr="00E562B5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>Revisão de Requisitos:</w:t>
      </w:r>
    </w:p>
    <w:p w14:paraId="68F8744B" w14:textId="554D0C9D" w:rsidR="00012F93" w:rsidRDefault="0026798D" w:rsidP="00E562B5">
      <w:pPr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</w:pPr>
      <w:r w:rsidRPr="0026798D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>Durante a revisão do requisito, não foram identificados problemas ou inconsistências</w:t>
      </w:r>
      <w:r w:rsidR="00A541A0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>.</w:t>
      </w:r>
    </w:p>
    <w:p w14:paraId="59738AEA" w14:textId="77777777" w:rsidR="00D84F9C" w:rsidRPr="00E562B5" w:rsidRDefault="00D84F9C" w:rsidP="00E562B5">
      <w:pPr>
        <w:rPr>
          <w:rFonts w:ascii="Arial" w:hAnsi="Arial" w:cs="Arial"/>
        </w:rPr>
      </w:pPr>
    </w:p>
    <w:p w14:paraId="63288470" w14:textId="77777777" w:rsidR="00A541A0" w:rsidRPr="00A541A0" w:rsidRDefault="00A541A0" w:rsidP="00A541A0">
      <w:pP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</w:pPr>
      <w:r w:rsidRPr="00A541A0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lastRenderedPageBreak/>
        <w:t>Visão da Validação Futura:</w:t>
      </w:r>
    </w:p>
    <w:p w14:paraId="3573BB04" w14:textId="246DB21A" w:rsidR="004E084B" w:rsidRPr="00A541A0" w:rsidRDefault="00A541A0" w:rsidP="00A541A0">
      <w:pPr>
        <w:rPr>
          <w:rStyle w:val="nfase"/>
          <w:rFonts w:ascii="Titillium Web" w:hAnsi="Titillium Web"/>
        </w:rPr>
      </w:pPr>
      <w:r w:rsidRPr="00A541A0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>A validação completa do requisito de desempenho ocorrerá durante a fase de testes e revisão do sistema. Serão realizados testes adicionais em ambientes reais de uso para garantir que o sistema proporcione uma experiência de uso responsiva em todas as situações.</w:t>
      </w:r>
    </w:p>
    <w:sectPr w:rsidR="004E084B" w:rsidRPr="00A541A0" w:rsidSect="00070656">
      <w:headerReference w:type="default" r:id="rId11"/>
      <w:footerReference w:type="default" r:id="rId12"/>
      <w:pgSz w:w="11906" w:h="16838"/>
      <w:pgMar w:top="1701" w:right="1134" w:bottom="1134" w:left="1701" w:header="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5FDDDB" w14:textId="77777777" w:rsidR="0081450B" w:rsidRDefault="0081450B" w:rsidP="009E1D3D">
      <w:r>
        <w:separator/>
      </w:r>
    </w:p>
  </w:endnote>
  <w:endnote w:type="continuationSeparator" w:id="0">
    <w:p w14:paraId="2E2F36F8" w14:textId="77777777" w:rsidR="0081450B" w:rsidRDefault="0081450B" w:rsidP="009E1D3D">
      <w:r>
        <w:continuationSeparator/>
      </w:r>
    </w:p>
  </w:endnote>
  <w:endnote w:type="continuationNotice" w:id="1">
    <w:p w14:paraId="4E1C7DC2" w14:textId="77777777" w:rsidR="0081450B" w:rsidRDefault="0081450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tillium Web SemiBold">
    <w:altName w:val="Calibri"/>
    <w:charset w:val="00"/>
    <w:family w:val="auto"/>
    <w:pitch w:val="variable"/>
    <w:sig w:usb0="00000007" w:usb1="00000001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tillium Web">
    <w:charset w:val="00"/>
    <w:family w:val="auto"/>
    <w:pitch w:val="variable"/>
    <w:sig w:usb0="00000007" w:usb1="00000001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E9BB42" w14:textId="77777777" w:rsidR="009E1D3D" w:rsidRDefault="004E084B">
    <w:pPr>
      <w:pStyle w:val="Rodap"/>
    </w:pPr>
    <w:r w:rsidRPr="004E084B">
      <w:rPr>
        <w:noProof/>
      </w:rPr>
      <mc:AlternateContent>
        <mc:Choice Requires="wpg">
          <w:drawing>
            <wp:anchor distT="0" distB="0" distL="114300" distR="114300" simplePos="0" relativeHeight="251658241" behindDoc="0" locked="0" layoutInCell="1" allowOverlap="1" wp14:anchorId="2BD4E48E" wp14:editId="2150F846">
              <wp:simplePos x="0" y="0"/>
              <wp:positionH relativeFrom="column">
                <wp:posOffset>-1162050</wp:posOffset>
              </wp:positionH>
              <wp:positionV relativeFrom="paragraph">
                <wp:posOffset>-104775</wp:posOffset>
              </wp:positionV>
              <wp:extent cx="7559675" cy="720000"/>
              <wp:effectExtent l="0" t="0" r="0" b="4445"/>
              <wp:wrapNone/>
              <wp:docPr id="26" name="Agrupar 26">
                <a:extLst xmlns:a="http://schemas.openxmlformats.org/drawingml/2006/main">
                  <a:ext uri="{FF2B5EF4-FFF2-40B4-BE49-F238E27FC236}">
                    <a16:creationId xmlns:a16="http://schemas.microsoft.com/office/drawing/2014/main" id="{DCD7B09B-36C3-203C-1D19-E47823EF9D7A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9675" cy="720000"/>
                        <a:chOff x="0" y="0"/>
                        <a:chExt cx="7559675" cy="720000"/>
                      </a:xfrm>
                    </wpg:grpSpPr>
                    <wps:wsp>
                      <wps:cNvPr id="1" name="Retângulo 1">
                        <a:extLst>
                          <a:ext uri="{FF2B5EF4-FFF2-40B4-BE49-F238E27FC236}">
                            <a16:creationId xmlns:a16="http://schemas.microsoft.com/office/drawing/2014/main" id="{AD06975F-84BE-9144-16A4-66E1152C76E3}"/>
                          </a:ext>
                        </a:extLst>
                      </wps:cNvPr>
                      <wps:cNvSpPr/>
                      <wps:spPr>
                        <a:xfrm>
                          <a:off x="0" y="0"/>
                          <a:ext cx="7559675" cy="7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pic:pic xmlns:pic="http://schemas.openxmlformats.org/drawingml/2006/picture">
                      <pic:nvPicPr>
                        <pic:cNvPr id="2" name="Imagem 2">
                          <a:extLst>
                            <a:ext uri="{FF2B5EF4-FFF2-40B4-BE49-F238E27FC236}">
                              <a16:creationId xmlns:a16="http://schemas.microsoft.com/office/drawing/2014/main" id="{58F59C46-972E-7FB2-9C64-551D6E61A962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1684"/>
                        <a:stretch/>
                      </pic:blipFill>
                      <pic:spPr>
                        <a:xfrm>
                          <a:off x="1342276" y="54988"/>
                          <a:ext cx="5234797" cy="5400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" name="Conector reto 3">
                        <a:extLst>
                          <a:ext uri="{FF2B5EF4-FFF2-40B4-BE49-F238E27FC236}">
                            <a16:creationId xmlns:a16="http://schemas.microsoft.com/office/drawing/2014/main" id="{6C9E9858-DC7C-0F86-7349-38C25A5E6AC3}"/>
                          </a:ext>
                        </a:extLst>
                      </wps:cNvPr>
                      <wps:cNvCnPr>
                        <a:cxnSpLocks/>
                      </wps:cNvCnPr>
                      <wps:spPr>
                        <a:xfrm>
                          <a:off x="1079675" y="10085"/>
                          <a:ext cx="5760000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3B7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6E16753" id="Agrupar 26" o:spid="_x0000_s1026" style="position:absolute;margin-left:-91.5pt;margin-top:-8.25pt;width:595.25pt;height:56.7pt;z-index:251658241" coordsize="75596,7200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">
              <v:rect id="Retângulo 1" o:spid="_x0000_s1027" style="position:absolute;width:75596;height: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" filled="f" stroked="f" strokeweight="1pt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m 2" o:spid="_x0000_s1028" type="#_x0000_t75" style="position:absolute;left:13422;top:549;width:52348;height:5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">
                <v:imagedata r:id="rId2" o:title="" croptop="7657f"/>
              </v:shape>
              <v:line id="Conector reto 3" o:spid="_x0000_s1029" style="position:absolute;visibility:visible;mso-wrap-style:square" from="10796,100" to="68396,1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" strokecolor="#003b75">
                <v:stroke joinstyle="miter"/>
                <o:lock v:ext="edit" shapetype="f"/>
              </v:line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235C51" w14:textId="77777777" w:rsidR="0081450B" w:rsidRDefault="0081450B" w:rsidP="009E1D3D">
      <w:r>
        <w:separator/>
      </w:r>
    </w:p>
  </w:footnote>
  <w:footnote w:type="continuationSeparator" w:id="0">
    <w:p w14:paraId="2D92978C" w14:textId="77777777" w:rsidR="0081450B" w:rsidRDefault="0081450B" w:rsidP="009E1D3D">
      <w:r>
        <w:continuationSeparator/>
      </w:r>
    </w:p>
  </w:footnote>
  <w:footnote w:type="continuationNotice" w:id="1">
    <w:p w14:paraId="239A78F0" w14:textId="77777777" w:rsidR="0081450B" w:rsidRDefault="0081450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E2C520" w14:textId="77777777" w:rsidR="00957C6A" w:rsidRDefault="00957C6A">
    <w:pPr>
      <w:pStyle w:val="Cabealho"/>
    </w:pPr>
    <w:r w:rsidRPr="00957C6A"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3B77F62" wp14:editId="319E955D">
              <wp:simplePos x="0" y="0"/>
              <wp:positionH relativeFrom="page">
                <wp:align>left</wp:align>
              </wp:positionH>
              <wp:positionV relativeFrom="paragraph">
                <wp:posOffset>-122555</wp:posOffset>
              </wp:positionV>
              <wp:extent cx="7559676" cy="1080000"/>
              <wp:effectExtent l="0" t="0" r="0" b="6350"/>
              <wp:wrapNone/>
              <wp:docPr id="5" name="Agrupar 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9676" cy="1080000"/>
                        <a:chOff x="0" y="0"/>
                        <a:chExt cx="7559676" cy="1080000"/>
                      </a:xfrm>
                    </wpg:grpSpPr>
                    <wps:wsp>
                      <wps:cNvPr id="6" name="Retângulo 6"/>
                      <wps:cNvSpPr/>
                      <wps:spPr>
                        <a:xfrm>
                          <a:off x="1" y="0"/>
                          <a:ext cx="7559675" cy="108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pic:pic xmlns:pic="http://schemas.openxmlformats.org/drawingml/2006/picture">
                      <pic:nvPicPr>
                        <pic:cNvPr id="7" name="Imagem 7"/>
                        <pic:cNvPicPr>
                          <a:picLocks noChangeAspect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5390" t="72794" r="29280"/>
                        <a:stretch/>
                      </pic:blipFill>
                      <pic:spPr>
                        <a:xfrm>
                          <a:off x="0" y="0"/>
                          <a:ext cx="3779837" cy="10800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" name="Imagem 8"/>
                        <pic:cNvPicPr>
                          <a:picLocks noChangeAspect="1"/>
                        </pic:cNvPicPr>
                      </pic:nvPicPr>
                      <pic:blipFill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7152" b="16451"/>
                        <a:stretch/>
                      </pic:blipFill>
                      <pic:spPr bwMode="auto">
                        <a:xfrm>
                          <a:off x="5130890" y="323715"/>
                          <a:ext cx="1708785" cy="7562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1E3D1505" id="Agrupar 5" o:spid="_x0000_s1026" style="position:absolute;margin-left:0;margin-top:-9.65pt;width:595.25pt;height:85.05pt;z-index:251658240;mso-position-horizontal:left;mso-position-horizontal-relative:page" coordsize="75596,1080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ioqpslAABAAElEQVQ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DsCjlUAABmASURBV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MD/a4cOSAAAAAAE/X/djkAna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">
              <v:rect id="Retângulo 6" o:spid="_x0000_s1027" style="position:absolute;width:75596;height:10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" filled="f" stroked="f" strokeweight="1pt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m 7" o:spid="_x0000_s1028" type="#_x0000_t75" style="position:absolute;width:37798;height:10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">
                <v:imagedata r:id="rId3" o:title="" croptop="47706f" cropleft="10086f" cropright="19189f"/>
              </v:shape>
              <v:shape id="Imagem 8" o:spid="_x0000_s1029" type="#_x0000_t75" style="position:absolute;left:51308;top:3237;width:17088;height:75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">
                <v:imagedata r:id="rId4" o:title="" croptop="11241f" cropbottom="10781f"/>
              </v:shape>
              <w10:wrap anchorx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F5509"/>
    <w:multiLevelType w:val="hybridMultilevel"/>
    <w:tmpl w:val="BC720C1E"/>
    <w:lvl w:ilvl="0" w:tplc="1D8A8822">
      <w:start w:val="1"/>
      <w:numFmt w:val="decimal"/>
      <w:lvlText w:val="%1."/>
      <w:lvlJc w:val="left"/>
      <w:pPr>
        <w:ind w:left="928" w:hanging="360"/>
      </w:pPr>
      <w:rPr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648" w:hanging="360"/>
      </w:pPr>
    </w:lvl>
    <w:lvl w:ilvl="2" w:tplc="0416001B" w:tentative="1">
      <w:start w:val="1"/>
      <w:numFmt w:val="lowerRoman"/>
      <w:lvlText w:val="%3."/>
      <w:lvlJc w:val="right"/>
      <w:pPr>
        <w:ind w:left="2368" w:hanging="180"/>
      </w:pPr>
    </w:lvl>
    <w:lvl w:ilvl="3" w:tplc="0416000F" w:tentative="1">
      <w:start w:val="1"/>
      <w:numFmt w:val="decimal"/>
      <w:lvlText w:val="%4."/>
      <w:lvlJc w:val="left"/>
      <w:pPr>
        <w:ind w:left="3088" w:hanging="360"/>
      </w:pPr>
    </w:lvl>
    <w:lvl w:ilvl="4" w:tplc="04160019" w:tentative="1">
      <w:start w:val="1"/>
      <w:numFmt w:val="lowerLetter"/>
      <w:lvlText w:val="%5."/>
      <w:lvlJc w:val="left"/>
      <w:pPr>
        <w:ind w:left="3808" w:hanging="360"/>
      </w:pPr>
    </w:lvl>
    <w:lvl w:ilvl="5" w:tplc="0416001B" w:tentative="1">
      <w:start w:val="1"/>
      <w:numFmt w:val="lowerRoman"/>
      <w:lvlText w:val="%6."/>
      <w:lvlJc w:val="right"/>
      <w:pPr>
        <w:ind w:left="4528" w:hanging="180"/>
      </w:pPr>
    </w:lvl>
    <w:lvl w:ilvl="6" w:tplc="0416000F" w:tentative="1">
      <w:start w:val="1"/>
      <w:numFmt w:val="decimal"/>
      <w:lvlText w:val="%7."/>
      <w:lvlJc w:val="left"/>
      <w:pPr>
        <w:ind w:left="5248" w:hanging="360"/>
      </w:pPr>
    </w:lvl>
    <w:lvl w:ilvl="7" w:tplc="04160019" w:tentative="1">
      <w:start w:val="1"/>
      <w:numFmt w:val="lowerLetter"/>
      <w:lvlText w:val="%8."/>
      <w:lvlJc w:val="left"/>
      <w:pPr>
        <w:ind w:left="5968" w:hanging="360"/>
      </w:pPr>
    </w:lvl>
    <w:lvl w:ilvl="8" w:tplc="0416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" w15:restartNumberingAfterBreak="0">
    <w:nsid w:val="0E4354FC"/>
    <w:multiLevelType w:val="hybridMultilevel"/>
    <w:tmpl w:val="915CF56E"/>
    <w:lvl w:ilvl="0" w:tplc="0FD6C750">
      <w:start w:val="1"/>
      <w:numFmt w:val="decimal"/>
      <w:lvlText w:val="%1."/>
      <w:lvlJc w:val="left"/>
      <w:pPr>
        <w:ind w:left="1068" w:hanging="360"/>
      </w:pPr>
      <w:rPr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07D4477"/>
    <w:multiLevelType w:val="hybridMultilevel"/>
    <w:tmpl w:val="BB90254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D00F4E"/>
    <w:multiLevelType w:val="hybridMultilevel"/>
    <w:tmpl w:val="86968C2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6D7A5D"/>
    <w:multiLevelType w:val="hybridMultilevel"/>
    <w:tmpl w:val="A9E66FEA"/>
    <w:lvl w:ilvl="0" w:tplc="6EE49FB6">
      <w:start w:val="1"/>
      <w:numFmt w:val="decimal"/>
      <w:lvlText w:val="%1."/>
      <w:lvlJc w:val="left"/>
      <w:pPr>
        <w:ind w:left="1080" w:hanging="360"/>
      </w:pPr>
      <w:rPr>
        <w:rFonts w:ascii="Titillium Web SemiBold" w:eastAsiaTheme="majorEastAsia" w:hAnsi="Titillium Web SemiBold" w:cstheme="majorBidi" w:hint="default"/>
        <w:b/>
        <w:color w:val="222A35" w:themeColor="text2" w:themeShade="80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10403C9"/>
    <w:multiLevelType w:val="hybridMultilevel"/>
    <w:tmpl w:val="D17E678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F716F83"/>
    <w:multiLevelType w:val="hybridMultilevel"/>
    <w:tmpl w:val="78024C7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3A3965"/>
    <w:multiLevelType w:val="hybridMultilevel"/>
    <w:tmpl w:val="0BF6399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4B4E9F"/>
    <w:multiLevelType w:val="hybridMultilevel"/>
    <w:tmpl w:val="F454002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1C0D9E"/>
    <w:multiLevelType w:val="hybridMultilevel"/>
    <w:tmpl w:val="F668B2BC"/>
    <w:lvl w:ilvl="0" w:tplc="834A180C">
      <w:start w:val="1"/>
      <w:numFmt w:val="decimal"/>
      <w:lvlText w:val="%1."/>
      <w:lvlJc w:val="left"/>
      <w:pPr>
        <w:ind w:left="1068" w:hanging="360"/>
      </w:pPr>
      <w:rPr>
        <w:rFonts w:ascii="Titillium Web SemiBold" w:hAnsi="Titillium Web SemiBold"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5EEA108A"/>
    <w:multiLevelType w:val="hybridMultilevel"/>
    <w:tmpl w:val="52864946"/>
    <w:lvl w:ilvl="0" w:tplc="0416000F">
      <w:start w:val="1"/>
      <w:numFmt w:val="decimal"/>
      <w:lvlText w:val="%1."/>
      <w:lvlJc w:val="left"/>
      <w:pPr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71B500C0"/>
    <w:multiLevelType w:val="hybridMultilevel"/>
    <w:tmpl w:val="F2BE1B6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74D1E63"/>
    <w:multiLevelType w:val="hybridMultilevel"/>
    <w:tmpl w:val="2D325C5E"/>
    <w:lvl w:ilvl="0" w:tplc="1BEA3632">
      <w:start w:val="1"/>
      <w:numFmt w:val="decimal"/>
      <w:lvlText w:val="%1."/>
      <w:lvlJc w:val="left"/>
      <w:pPr>
        <w:ind w:left="1068" w:hanging="360"/>
      </w:pPr>
      <w:rPr>
        <w:rFonts w:ascii="Titillium Web SemiBold" w:hAnsi="Titillium Web SemiBold"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870066963">
    <w:abstractNumId w:val="3"/>
  </w:num>
  <w:num w:numId="2" w16cid:durableId="1059282728">
    <w:abstractNumId w:val="5"/>
  </w:num>
  <w:num w:numId="3" w16cid:durableId="859666008">
    <w:abstractNumId w:val="7"/>
  </w:num>
  <w:num w:numId="4" w16cid:durableId="783960328">
    <w:abstractNumId w:val="11"/>
  </w:num>
  <w:num w:numId="5" w16cid:durableId="634145044">
    <w:abstractNumId w:val="8"/>
  </w:num>
  <w:num w:numId="6" w16cid:durableId="1805469021">
    <w:abstractNumId w:val="4"/>
  </w:num>
  <w:num w:numId="7" w16cid:durableId="1257439817">
    <w:abstractNumId w:val="10"/>
  </w:num>
  <w:num w:numId="8" w16cid:durableId="2122408055">
    <w:abstractNumId w:val="0"/>
  </w:num>
  <w:num w:numId="9" w16cid:durableId="189074612">
    <w:abstractNumId w:val="1"/>
  </w:num>
  <w:num w:numId="10" w16cid:durableId="404226196">
    <w:abstractNumId w:val="9"/>
  </w:num>
  <w:num w:numId="11" w16cid:durableId="27293760">
    <w:abstractNumId w:val="2"/>
  </w:num>
  <w:num w:numId="12" w16cid:durableId="480541346">
    <w:abstractNumId w:val="12"/>
  </w:num>
  <w:num w:numId="13" w16cid:durableId="102894380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2B5"/>
    <w:rsid w:val="00012F93"/>
    <w:rsid w:val="00041FE8"/>
    <w:rsid w:val="00043B81"/>
    <w:rsid w:val="00070656"/>
    <w:rsid w:val="000B2FB8"/>
    <w:rsid w:val="000C0662"/>
    <w:rsid w:val="000C6ED9"/>
    <w:rsid w:val="000F263A"/>
    <w:rsid w:val="00101A44"/>
    <w:rsid w:val="00104221"/>
    <w:rsid w:val="0019290C"/>
    <w:rsid w:val="001A1B09"/>
    <w:rsid w:val="001F6C6E"/>
    <w:rsid w:val="0023095A"/>
    <w:rsid w:val="00264DE7"/>
    <w:rsid w:val="0026798D"/>
    <w:rsid w:val="002A40D4"/>
    <w:rsid w:val="002B5A8C"/>
    <w:rsid w:val="002D41B5"/>
    <w:rsid w:val="002E6CC7"/>
    <w:rsid w:val="002F5D0C"/>
    <w:rsid w:val="00305ADA"/>
    <w:rsid w:val="003139EE"/>
    <w:rsid w:val="003157B7"/>
    <w:rsid w:val="00337ECA"/>
    <w:rsid w:val="00346CC9"/>
    <w:rsid w:val="00353BD8"/>
    <w:rsid w:val="00393CB4"/>
    <w:rsid w:val="003A0747"/>
    <w:rsid w:val="003B4FA0"/>
    <w:rsid w:val="003D4B8C"/>
    <w:rsid w:val="00400205"/>
    <w:rsid w:val="00402DE3"/>
    <w:rsid w:val="004D1739"/>
    <w:rsid w:val="004E084B"/>
    <w:rsid w:val="004E660F"/>
    <w:rsid w:val="00501309"/>
    <w:rsid w:val="005149FB"/>
    <w:rsid w:val="00515035"/>
    <w:rsid w:val="005B45EC"/>
    <w:rsid w:val="00606112"/>
    <w:rsid w:val="00632D4A"/>
    <w:rsid w:val="00637857"/>
    <w:rsid w:val="00637D09"/>
    <w:rsid w:val="00682B22"/>
    <w:rsid w:val="007507DD"/>
    <w:rsid w:val="00751EC0"/>
    <w:rsid w:val="00782FF2"/>
    <w:rsid w:val="007D7811"/>
    <w:rsid w:val="008018D1"/>
    <w:rsid w:val="0081450B"/>
    <w:rsid w:val="00825619"/>
    <w:rsid w:val="00887E32"/>
    <w:rsid w:val="00896731"/>
    <w:rsid w:val="008A685B"/>
    <w:rsid w:val="008C6ECF"/>
    <w:rsid w:val="008D4118"/>
    <w:rsid w:val="0093689D"/>
    <w:rsid w:val="009417AF"/>
    <w:rsid w:val="00957C6A"/>
    <w:rsid w:val="0096232D"/>
    <w:rsid w:val="009943CB"/>
    <w:rsid w:val="009B155C"/>
    <w:rsid w:val="009E1D3D"/>
    <w:rsid w:val="009F1CAE"/>
    <w:rsid w:val="00A01DA9"/>
    <w:rsid w:val="00A24C3C"/>
    <w:rsid w:val="00A541A0"/>
    <w:rsid w:val="00A6349C"/>
    <w:rsid w:val="00A72CB8"/>
    <w:rsid w:val="00AA0DF6"/>
    <w:rsid w:val="00AA147D"/>
    <w:rsid w:val="00AD077B"/>
    <w:rsid w:val="00B13BB7"/>
    <w:rsid w:val="00B55CC9"/>
    <w:rsid w:val="00B63D89"/>
    <w:rsid w:val="00BF22B2"/>
    <w:rsid w:val="00C12700"/>
    <w:rsid w:val="00C25CE9"/>
    <w:rsid w:val="00C35038"/>
    <w:rsid w:val="00C91A74"/>
    <w:rsid w:val="00C942F3"/>
    <w:rsid w:val="00C963F7"/>
    <w:rsid w:val="00D132EF"/>
    <w:rsid w:val="00D13CE0"/>
    <w:rsid w:val="00D34DB4"/>
    <w:rsid w:val="00D84F9C"/>
    <w:rsid w:val="00DE22C6"/>
    <w:rsid w:val="00E25C27"/>
    <w:rsid w:val="00E4105F"/>
    <w:rsid w:val="00E52685"/>
    <w:rsid w:val="00E562B5"/>
    <w:rsid w:val="00E57F5D"/>
    <w:rsid w:val="00E82A5E"/>
    <w:rsid w:val="00EC5783"/>
    <w:rsid w:val="00EE731D"/>
    <w:rsid w:val="00EF54A9"/>
    <w:rsid w:val="00F0264A"/>
    <w:rsid w:val="00F078FC"/>
    <w:rsid w:val="00F07ACD"/>
    <w:rsid w:val="00F109FB"/>
    <w:rsid w:val="00F212F3"/>
    <w:rsid w:val="00F31071"/>
    <w:rsid w:val="00F37352"/>
    <w:rsid w:val="00F668D9"/>
    <w:rsid w:val="00F672D6"/>
    <w:rsid w:val="00F85B60"/>
    <w:rsid w:val="00FA40C6"/>
    <w:rsid w:val="00FF0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F5D704D"/>
  <w15:chartTrackingRefBased/>
  <w15:docId w15:val="{5A64C8F0-E620-4188-B691-3B9BDE4D9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731D"/>
  </w:style>
  <w:style w:type="paragraph" w:styleId="Ttulo1">
    <w:name w:val="heading 1"/>
    <w:basedOn w:val="Normal"/>
    <w:next w:val="Normal"/>
    <w:link w:val="Ttulo1Char"/>
    <w:uiPriority w:val="9"/>
    <w:qFormat/>
    <w:rsid w:val="00E562B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9E1D3D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9E1D3D"/>
  </w:style>
  <w:style w:type="paragraph" w:styleId="Rodap">
    <w:name w:val="footer"/>
    <w:basedOn w:val="Normal"/>
    <w:link w:val="RodapChar"/>
    <w:uiPriority w:val="99"/>
    <w:unhideWhenUsed/>
    <w:rsid w:val="009E1D3D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9E1D3D"/>
  </w:style>
  <w:style w:type="character" w:customStyle="1" w:styleId="Ttulo1Char">
    <w:name w:val="Título 1 Char"/>
    <w:basedOn w:val="Fontepargpadro"/>
    <w:link w:val="Ttulo1"/>
    <w:uiPriority w:val="9"/>
    <w:rsid w:val="00E562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nfaseIntensa">
    <w:name w:val="Intense Emphasis"/>
    <w:basedOn w:val="Fontepargpadro"/>
    <w:uiPriority w:val="21"/>
    <w:qFormat/>
    <w:rsid w:val="00E562B5"/>
    <w:rPr>
      <w:i/>
      <w:iCs/>
      <w:color w:val="4472C4" w:themeColor="accent1"/>
    </w:rPr>
  </w:style>
  <w:style w:type="character" w:styleId="nfase">
    <w:name w:val="Emphasis"/>
    <w:basedOn w:val="Fontepargpadro"/>
    <w:uiPriority w:val="20"/>
    <w:qFormat/>
    <w:rsid w:val="00E562B5"/>
    <w:rPr>
      <w:i/>
      <w:iCs/>
    </w:rPr>
  </w:style>
  <w:style w:type="paragraph" w:styleId="PargrafodaLista">
    <w:name w:val="List Paragraph"/>
    <w:basedOn w:val="Normal"/>
    <w:uiPriority w:val="34"/>
    <w:qFormat/>
    <w:rsid w:val="00E562B5"/>
    <w:pPr>
      <w:ind w:left="720"/>
      <w:contextualSpacing/>
    </w:pPr>
  </w:style>
  <w:style w:type="table" w:styleId="TabeladeGradeClara">
    <w:name w:val="Grid Table Light"/>
    <w:basedOn w:val="Tabelanormal"/>
    <w:uiPriority w:val="40"/>
    <w:rsid w:val="00F85B6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06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9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emf"/><Relationship Id="rId1" Type="http://schemas.openxmlformats.org/officeDocument/2006/relationships/image" Target="media/image3.emf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jpeg"/><Relationship Id="rId2" Type="http://schemas.openxmlformats.org/officeDocument/2006/relationships/image" Target="media/image2.png"/><Relationship Id="rId1" Type="http://schemas.openxmlformats.org/officeDocument/2006/relationships/image" Target="media/image1.jpeg"/><Relationship Id="rId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lyson.rodrigues\Downloads\TPFE%20TemplatePapelTimbrado-Tipo1.dotx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F3D01FA35D99941B473C39C81D04AE3" ma:contentTypeVersion="9" ma:contentTypeDescription="Crie um novo documento." ma:contentTypeScope="" ma:versionID="e899dc7bd5e26f753962414f34c28b51">
  <xsd:schema xmlns:xsd="http://www.w3.org/2001/XMLSchema" xmlns:xs="http://www.w3.org/2001/XMLSchema" xmlns:p="http://schemas.microsoft.com/office/2006/metadata/properties" xmlns:ns2="041e79b4-5ccb-42cd-8985-4d712bfbed28" xmlns:ns3="37e914e7-41cb-42e8-978d-2433094235fa" targetNamespace="http://schemas.microsoft.com/office/2006/metadata/properties" ma:root="true" ma:fieldsID="b40e484e63872e92f8043e38c9d015f5" ns2:_="" ns3:_="">
    <xsd:import namespace="041e79b4-5ccb-42cd-8985-4d712bfbed28"/>
    <xsd:import namespace="37e914e7-41cb-42e8-978d-2433094235f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1e79b4-5ccb-42cd-8985-4d712bfbed2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Marcações de imagem" ma:readOnly="false" ma:fieldId="{5cf76f15-5ced-4ddc-b409-7134ff3c332f}" ma:taxonomyMulti="true" ma:sspId="0b78acad-cb7e-43ea-bd79-bd507b391b6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e914e7-41cb-42e8-978d-2433094235fa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51c85726-e689-4d99-bc4e-5607d4d48303}" ma:internalName="TaxCatchAll" ma:showField="CatchAllData" ma:web="37e914e7-41cb-42e8-978d-2433094235f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41e79b4-5ccb-42cd-8985-4d712bfbed28">
      <Terms xmlns="http://schemas.microsoft.com/office/infopath/2007/PartnerControls"/>
    </lcf76f155ced4ddcb4097134ff3c332f>
    <TaxCatchAll xmlns="37e914e7-41cb-42e8-978d-2433094235fa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BCCBB42-E942-4416-9994-EF08134B922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41e79b4-5ccb-42cd-8985-4d712bfbed28"/>
    <ds:schemaRef ds:uri="37e914e7-41cb-42e8-978d-2433094235f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4FDB28A-5C79-914B-9811-8D1B5BDFAFB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77FFCCF-87A6-4901-BCEB-4111B1238051}">
  <ds:schemaRefs>
    <ds:schemaRef ds:uri="http://schemas.microsoft.com/office/2006/metadata/properties"/>
    <ds:schemaRef ds:uri="http://schemas.microsoft.com/office/infopath/2007/PartnerControls"/>
    <ds:schemaRef ds:uri="041e79b4-5ccb-42cd-8985-4d712bfbed28"/>
    <ds:schemaRef ds:uri="37e914e7-41cb-42e8-978d-2433094235fa"/>
  </ds:schemaRefs>
</ds:datastoreItem>
</file>

<file path=customXml/itemProps4.xml><?xml version="1.0" encoding="utf-8"?>
<ds:datastoreItem xmlns:ds="http://schemas.openxmlformats.org/officeDocument/2006/customXml" ds:itemID="{5E6777E8-A0EA-49B0-994B-41AB3AE9F21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TPFE TemplatePapelTimbrado-Tipo1</Template>
  <TotalTime>61</TotalTime>
  <Pages>2</Pages>
  <Words>278</Words>
  <Characters>1507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Allyson Rodrigues</dc:creator>
  <cp:keywords/>
  <dc:description/>
  <cp:lastModifiedBy>Allyson Rodrigues</cp:lastModifiedBy>
  <cp:revision>66</cp:revision>
  <cp:lastPrinted>2022-11-21T21:43:00Z</cp:lastPrinted>
  <dcterms:created xsi:type="dcterms:W3CDTF">2023-07-31T19:38:00Z</dcterms:created>
  <dcterms:modified xsi:type="dcterms:W3CDTF">2023-08-01T12:57:00Z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0x010100AF3D01FA35D99941B473C39C81D04AE3</vt:lpwstr>
  </property>
  <property fmtid="{D5CDD505-2E9C-101B-9397-08002B2CF9AE}" pid="3" name="MediaServiceImageTags">
    <vt:lpwstr/>
  </property>
</Properties>
</file>