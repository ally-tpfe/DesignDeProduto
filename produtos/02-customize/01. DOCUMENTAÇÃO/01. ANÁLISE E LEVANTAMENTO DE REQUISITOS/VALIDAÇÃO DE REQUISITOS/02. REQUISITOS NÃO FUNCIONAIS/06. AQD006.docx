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10094" w14:textId="77777777" w:rsidR="00E562B5" w:rsidRDefault="00E562B5" w:rsidP="00E562B5">
      <w:pPr>
        <w:rPr>
          <w:rFonts w:ascii="Arial" w:hAnsi="Arial" w:cs="Arial"/>
        </w:rPr>
      </w:pPr>
    </w:p>
    <w:p w14:paraId="6B5102CE" w14:textId="068413C0" w:rsidR="00E562B5" w:rsidRDefault="00E562B5" w:rsidP="00E562B5">
      <w:pPr>
        <w:pStyle w:val="Ttulo1"/>
        <w:rPr>
          <w:rFonts w:ascii="Titillium Web SemiBold" w:hAnsi="Titillium Web SemiBold"/>
          <w:b/>
          <w:bCs/>
          <w:color w:val="162235"/>
        </w:rPr>
      </w:pPr>
      <w:r w:rsidRPr="00E562B5">
        <w:rPr>
          <w:rFonts w:ascii="Titillium Web SemiBold" w:hAnsi="Titillium Web SemiBold"/>
          <w:b/>
          <w:bCs/>
          <w:color w:val="162235"/>
        </w:rPr>
        <w:t>DOCUMENTO DE VALIDAÇÃO DE REQUISITO</w:t>
      </w:r>
    </w:p>
    <w:p w14:paraId="7918E009" w14:textId="77777777" w:rsidR="00E562B5" w:rsidRPr="009B7DF0" w:rsidRDefault="00E562B5" w:rsidP="00E562B5">
      <w:pPr>
        <w:rPr>
          <w:rStyle w:val="nfaseIntensa"/>
          <w:rFonts w:ascii="Titillium Web SemiBold" w:hAnsi="Titillium Web SemiBold"/>
          <w:sz w:val="28"/>
          <w:szCs w:val="28"/>
        </w:rPr>
      </w:pPr>
      <w:r w:rsidRPr="009B7DF0">
        <w:rPr>
          <w:rStyle w:val="nfaseIntensa"/>
          <w:rFonts w:ascii="Titillium Web SemiBold" w:hAnsi="Titillium Web SemiBold"/>
          <w:sz w:val="28"/>
          <w:szCs w:val="28"/>
        </w:rPr>
        <w:t>SISTEMA GERADOR DE ASSINATURAS DE E-MAIL E PLANOS DE FUNDO PARA REUNIÕES</w:t>
      </w:r>
    </w:p>
    <w:p w14:paraId="1C044B16" w14:textId="77777777" w:rsidR="00E562B5" w:rsidRPr="00E562B5" w:rsidRDefault="00E562B5" w:rsidP="00E562B5">
      <w:pPr>
        <w:rPr>
          <w:rFonts w:ascii="Arial" w:hAnsi="Arial" w:cs="Arial"/>
        </w:rPr>
      </w:pPr>
    </w:p>
    <w:p w14:paraId="05C55D8D" w14:textId="63D4A490" w:rsidR="00DE22C6" w:rsidRDefault="00E562B5" w:rsidP="00E562B5">
      <w:pPr>
        <w:rPr>
          <w:rFonts w:ascii="Titillium Web SemiBold" w:hAnsi="Titillium Web SemiBold"/>
          <w:b/>
          <w:bCs/>
          <w:i/>
          <w:iCs/>
          <w:color w:val="162235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 xml:space="preserve">Requisito a ser Validado: </w:t>
      </w:r>
      <w:r w:rsidR="00A01DA9" w:rsidRPr="00A01DA9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AQD006 – COMPATIBILIDADE</w:t>
      </w:r>
    </w:p>
    <w:p w14:paraId="26B9EC6C" w14:textId="77777777" w:rsidR="00AA147D" w:rsidRPr="00E562B5" w:rsidRDefault="00AA147D" w:rsidP="00E562B5">
      <w:pPr>
        <w:rPr>
          <w:rFonts w:ascii="Arial" w:hAnsi="Arial" w:cs="Arial"/>
        </w:rPr>
      </w:pPr>
    </w:p>
    <w:p w14:paraId="7D3D60D7" w14:textId="2E16C2DD" w:rsid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Critérios de Aceitação</w:t>
      </w:r>
    </w:p>
    <w:p w14:paraId="7A54B373" w14:textId="77777777" w:rsidR="004D1739" w:rsidRDefault="004D1739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4C03D4CE" w14:textId="1CFF7FE7" w:rsidR="00637857" w:rsidRPr="00637857" w:rsidRDefault="00637857" w:rsidP="00637857">
      <w:pPr>
        <w:pStyle w:val="PargrafodaLista"/>
        <w:numPr>
          <w:ilvl w:val="0"/>
          <w:numId w:val="12"/>
        </w:num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637857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 xml:space="preserve">O sistema </w:t>
      </w:r>
      <w: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deverá ser testado e ser</w:t>
      </w:r>
      <w:r w:rsidRPr="00637857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 xml:space="preserve"> compatível com os principais navegadores suportados pelo Microsoft Teams, incluindo as versões mais recentes do Google Chrome, Mozilla Firefox, Microsoft Edge e Safari.</w:t>
      </w:r>
    </w:p>
    <w:p w14:paraId="4A07D2C7" w14:textId="11BCD7BF" w:rsidR="00637857" w:rsidRPr="00637857" w:rsidRDefault="00637857" w:rsidP="00637857">
      <w:pPr>
        <w:pStyle w:val="PargrafodaLista"/>
        <w:numPr>
          <w:ilvl w:val="0"/>
          <w:numId w:val="12"/>
        </w:num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637857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Os usuários pode</w:t>
      </w:r>
      <w:r w:rsidR="0026798D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rão</w:t>
      </w:r>
      <w:r w:rsidRPr="00637857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 xml:space="preserve"> acessar o sistema de forma consistente e sem problemas no aplicativo Microsoft Teams para computador, web e dispositivos móveis.</w:t>
      </w:r>
    </w:p>
    <w:p w14:paraId="5727E969" w14:textId="46AF2EB3" w:rsidR="004E660F" w:rsidRPr="00E562B5" w:rsidRDefault="00637857" w:rsidP="00637857">
      <w:pPr>
        <w:pStyle w:val="PargrafodaLista"/>
        <w:numPr>
          <w:ilvl w:val="0"/>
          <w:numId w:val="12"/>
        </w:numPr>
        <w:rPr>
          <w:rFonts w:ascii="Arial" w:hAnsi="Arial" w:cs="Arial"/>
        </w:rPr>
      </w:pPr>
      <w:r w:rsidRPr="00637857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 xml:space="preserve">As funcionalidades do sistema </w:t>
      </w:r>
      <w:r w:rsidR="0026798D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 xml:space="preserve">deverão </w:t>
      </w:r>
      <w:r w:rsidRPr="00637857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se comporta</w:t>
      </w:r>
      <w:r w:rsidR="0026798D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 xml:space="preserve">r </w:t>
      </w:r>
      <w:r w:rsidRPr="00637857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de maneira adequada em diferentes navegadores, garantindo uma experiência de uso consistente para todos os usuários.</w:t>
      </w:r>
    </w:p>
    <w:p w14:paraId="5C492EFA" w14:textId="77F0E288" w:rsidR="001F6C6E" w:rsidRPr="001F6C6E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Protótipo</w:t>
      </w:r>
      <w: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/Demonstração</w:t>
      </w:r>
    </w:p>
    <w:p w14:paraId="3BD7AE8C" w14:textId="6E7B7B4E" w:rsidR="00F668D9" w:rsidRPr="00F85B60" w:rsidRDefault="001F6C6E" w:rsidP="00E562B5">
      <w:pPr>
        <w:rPr>
          <w:rStyle w:val="nfase"/>
          <w:rFonts w:ascii="Titillium Web" w:eastAsiaTheme="majorEastAsia" w:hAnsi="Titillium Web" w:cstheme="majorBidi"/>
          <w:color w:val="222A35" w:themeColor="text2" w:themeShade="80"/>
        </w:rPr>
      </w:pPr>
      <w:r w:rsidRPr="00F85B60">
        <w:rPr>
          <w:rStyle w:val="nfase"/>
          <w:rFonts w:ascii="Titillium Web" w:eastAsiaTheme="majorEastAsia" w:hAnsi="Titillium Web" w:cstheme="majorBidi"/>
          <w:color w:val="222A35" w:themeColor="text2" w:themeShade="80"/>
        </w:rPr>
        <w:t>- Não se aplica</w:t>
      </w:r>
    </w:p>
    <w:p w14:paraId="0A707DA0" w14:textId="77777777" w:rsidR="00E562B5" w:rsidRPr="00E562B5" w:rsidRDefault="00E562B5" w:rsidP="00E562B5">
      <w:pPr>
        <w:rPr>
          <w:rFonts w:ascii="Arial" w:hAnsi="Arial" w:cs="Arial"/>
        </w:rPr>
      </w:pPr>
    </w:p>
    <w:p w14:paraId="0F8E6708" w14:textId="651357E6" w:rsidR="00FF0CC8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Revisão de Requisitos:</w:t>
      </w:r>
    </w:p>
    <w:p w14:paraId="68F8744B" w14:textId="0EA9CAAB" w:rsidR="00012F93" w:rsidRDefault="0026798D" w:rsidP="00E562B5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 w:rsidRPr="0026798D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Durante a revisão do requisito, não foram identificados problemas ou inconsistências relacionados à compatibilidade nos principais navegadores.</w:t>
      </w:r>
    </w:p>
    <w:p w14:paraId="59738AEA" w14:textId="77777777" w:rsidR="00D84F9C" w:rsidRPr="00E562B5" w:rsidRDefault="00D84F9C" w:rsidP="00E562B5">
      <w:pPr>
        <w:rPr>
          <w:rFonts w:ascii="Arial" w:hAnsi="Arial" w:cs="Arial"/>
        </w:rPr>
      </w:pPr>
    </w:p>
    <w:p w14:paraId="500EAEE5" w14:textId="6E4D3FA2" w:rsidR="00637D09" w:rsidRDefault="00E562B5" w:rsidP="00637D09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Decisão de Validação:</w:t>
      </w:r>
    </w:p>
    <w:p w14:paraId="3573BB04" w14:textId="5721B3B9" w:rsidR="004E084B" w:rsidRPr="00EE731D" w:rsidRDefault="00F0264A" w:rsidP="00F0264A">
      <w:pPr>
        <w:rPr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Após a análise dos critérios de aceitação</w:t>
      </w:r>
      <w: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, </w:t>
      </w: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revisão de requisitos e validação, </w:t>
      </w:r>
      <w:r w:rsidR="00C942F3" w:rsidRPr="00C942F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conclui-se que o requisito </w:t>
      </w:r>
      <w:r w:rsidR="0026798D" w:rsidRPr="0026798D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>AQD006 – COMPATIBILIDADE</w:t>
      </w:r>
      <w:r w:rsidR="0026798D" w:rsidRPr="0026798D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 xml:space="preserve"> </w:t>
      </w:r>
      <w:r w:rsidR="00C942F3" w:rsidRPr="00C942F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foi validado positivamente.</w:t>
      </w:r>
      <w:r w:rsidR="00C942F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</w:t>
      </w:r>
      <w:r w:rsidR="00FF0CC8" w:rsidRPr="00FF0CC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O sistema </w:t>
      </w:r>
      <w:r w:rsidR="00FF0CC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está apto a ser</w:t>
      </w:r>
      <w:r w:rsidR="00FF0CC8" w:rsidRPr="00FF0CC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</w:t>
      </w:r>
      <w:r w:rsidR="00AD077B" w:rsidRPr="00AD077B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implantado </w:t>
      </w:r>
      <w:r w:rsidR="00D84F9C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de forma compatível </w:t>
      </w:r>
      <w:r w:rsidR="00D84F9C" w:rsidRPr="00D84F9C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com os principais navegadores suportados pelo Microsoft Teams e proporciona</w:t>
      </w:r>
      <w:r w:rsidR="00D84F9C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r</w:t>
      </w:r>
      <w:r w:rsidR="00D84F9C" w:rsidRPr="00D84F9C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uma experiência de uso consistente em diferentes ambientes.</w:t>
      </w:r>
    </w:p>
    <w:sectPr w:rsidR="004E084B" w:rsidRPr="00EE731D" w:rsidSect="00070656">
      <w:headerReference w:type="default" r:id="rId11"/>
      <w:footerReference w:type="default" r:id="rId12"/>
      <w:pgSz w:w="11906" w:h="16838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E5E37" w14:textId="77777777" w:rsidR="00825619" w:rsidRDefault="00825619" w:rsidP="009E1D3D">
      <w:r>
        <w:separator/>
      </w:r>
    </w:p>
  </w:endnote>
  <w:endnote w:type="continuationSeparator" w:id="0">
    <w:p w14:paraId="75A8464D" w14:textId="77777777" w:rsidR="00825619" w:rsidRDefault="00825619" w:rsidP="009E1D3D">
      <w:r>
        <w:continuationSeparator/>
      </w:r>
    </w:p>
  </w:endnote>
  <w:endnote w:type="continuationNotice" w:id="1">
    <w:p w14:paraId="6C2D2033" w14:textId="77777777" w:rsidR="00825619" w:rsidRDefault="0082561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illium Web Semi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9BB42" w14:textId="77777777" w:rsidR="009E1D3D" w:rsidRDefault="004E084B">
    <w:pPr>
      <w:pStyle w:val="Rodap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2BD4E48E" wp14:editId="2150F846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Agrupar 26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E16753" id="Agrupar 26" o:spid="_x0000_s1026" style="position:absolute;margin-left:-91.5pt;margin-top:-8.25pt;width:595.25pt;height:56.7pt;z-index:251658241" coordsize="75596,72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">
              <v:rect id="Retângulo 1" o:spid="_x0000_s1027" style="position:absolute;width:75596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2" o:spid="_x0000_s1028" type="#_x0000_t75" style="position:absolute;left:13422;top:549;width:52348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r:id="rId2" o:title="" croptop="7657f"/>
              </v:shape>
              <v:line id="Conector reto 3" o:spid="_x0000_s1029" style="position:absolute;visibility:visible;mso-wrap-style:square" from="10796,100" to="68396,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 strokecolor="#003b75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575F7A" w14:textId="77777777" w:rsidR="00825619" w:rsidRDefault="00825619" w:rsidP="009E1D3D">
      <w:r>
        <w:separator/>
      </w:r>
    </w:p>
  </w:footnote>
  <w:footnote w:type="continuationSeparator" w:id="0">
    <w:p w14:paraId="1F565CA6" w14:textId="77777777" w:rsidR="00825619" w:rsidRDefault="00825619" w:rsidP="009E1D3D">
      <w:r>
        <w:continuationSeparator/>
      </w:r>
    </w:p>
  </w:footnote>
  <w:footnote w:type="continuationNotice" w:id="1">
    <w:p w14:paraId="0F3A6C5A" w14:textId="77777777" w:rsidR="00825619" w:rsidRDefault="0082561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2C520" w14:textId="77777777" w:rsidR="00957C6A" w:rsidRDefault="00957C6A">
    <w:pPr>
      <w:pStyle w:val="Cabealho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3B77F62" wp14:editId="319E955D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E3D1505" id="Agrupar 5" o:spid="_x0000_s1026" style="position:absolute;margin-left:0;margin-top:-9.65pt;width:595.25pt;height:85.05pt;z-index:251658240;mso-position-horizontal:left;mso-position-horizontal-relative:page" coordsize="75596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o:spid="_x0000_s1027" style="position:absolute;width:75596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7" o:spid="_x0000_s1028" type="#_x0000_t75" style="position:absolute;width:37798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r:id="rId3" o:title="" croptop="47706f" cropleft="10086f" cropright="19189f"/>
              </v:shape>
              <v:shape id="Imagem 8" o:spid="_x0000_s1029" type="#_x0000_t75" style="position:absolute;left:51308;top:3237;width:17088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r:id="rId4" o:title="" croptop="11241f" cropbottom="10781f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F5509"/>
    <w:multiLevelType w:val="hybridMultilevel"/>
    <w:tmpl w:val="BC720C1E"/>
    <w:lvl w:ilvl="0" w:tplc="1D8A8822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0E4354FC"/>
    <w:multiLevelType w:val="hybridMultilevel"/>
    <w:tmpl w:val="915CF56E"/>
    <w:lvl w:ilvl="0" w:tplc="0FD6C750">
      <w:start w:val="1"/>
      <w:numFmt w:val="decimal"/>
      <w:lvlText w:val="%1."/>
      <w:lvlJc w:val="left"/>
      <w:pPr>
        <w:ind w:left="1068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07D4477"/>
    <w:multiLevelType w:val="hybridMultilevel"/>
    <w:tmpl w:val="BB9025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D00F4E"/>
    <w:multiLevelType w:val="hybridMultilevel"/>
    <w:tmpl w:val="86968C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D7A5D"/>
    <w:multiLevelType w:val="hybridMultilevel"/>
    <w:tmpl w:val="A9E66FEA"/>
    <w:lvl w:ilvl="0" w:tplc="6EE49FB6">
      <w:start w:val="1"/>
      <w:numFmt w:val="decimal"/>
      <w:lvlText w:val="%1."/>
      <w:lvlJc w:val="left"/>
      <w:pPr>
        <w:ind w:left="1080" w:hanging="360"/>
      </w:pPr>
      <w:rPr>
        <w:rFonts w:ascii="Titillium Web SemiBold" w:eastAsiaTheme="majorEastAsia" w:hAnsi="Titillium Web SemiBold" w:cstheme="majorBidi" w:hint="default"/>
        <w:b/>
        <w:color w:val="222A35" w:themeColor="text2" w:themeShade="8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10403C9"/>
    <w:multiLevelType w:val="hybridMultilevel"/>
    <w:tmpl w:val="D17E67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A3965"/>
    <w:multiLevelType w:val="hybridMultilevel"/>
    <w:tmpl w:val="0BF639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4B4E9F"/>
    <w:multiLevelType w:val="hybridMultilevel"/>
    <w:tmpl w:val="F45400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1C0D9E"/>
    <w:multiLevelType w:val="hybridMultilevel"/>
    <w:tmpl w:val="F668B2BC"/>
    <w:lvl w:ilvl="0" w:tplc="834A180C">
      <w:start w:val="1"/>
      <w:numFmt w:val="decimal"/>
      <w:lvlText w:val="%1."/>
      <w:lvlJc w:val="left"/>
      <w:pPr>
        <w:ind w:left="1068" w:hanging="360"/>
      </w:pPr>
      <w:rPr>
        <w:rFonts w:ascii="Titillium Web SemiBold" w:hAnsi="Titillium Web SemiBold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EEA108A"/>
    <w:multiLevelType w:val="hybridMultilevel"/>
    <w:tmpl w:val="52864946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71B500C0"/>
    <w:multiLevelType w:val="hybridMultilevel"/>
    <w:tmpl w:val="F2BE1B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4D1E63"/>
    <w:multiLevelType w:val="hybridMultilevel"/>
    <w:tmpl w:val="2D325C5E"/>
    <w:lvl w:ilvl="0" w:tplc="1BEA3632">
      <w:start w:val="1"/>
      <w:numFmt w:val="decimal"/>
      <w:lvlText w:val="%1."/>
      <w:lvlJc w:val="left"/>
      <w:pPr>
        <w:ind w:left="1068" w:hanging="360"/>
      </w:pPr>
      <w:rPr>
        <w:rFonts w:ascii="Titillium Web SemiBold" w:hAnsi="Titillium Web SemiBold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870066963">
    <w:abstractNumId w:val="3"/>
  </w:num>
  <w:num w:numId="2" w16cid:durableId="1059282728">
    <w:abstractNumId w:val="5"/>
  </w:num>
  <w:num w:numId="3" w16cid:durableId="859666008">
    <w:abstractNumId w:val="6"/>
  </w:num>
  <w:num w:numId="4" w16cid:durableId="783960328">
    <w:abstractNumId w:val="10"/>
  </w:num>
  <w:num w:numId="5" w16cid:durableId="634145044">
    <w:abstractNumId w:val="7"/>
  </w:num>
  <w:num w:numId="6" w16cid:durableId="1805469021">
    <w:abstractNumId w:val="4"/>
  </w:num>
  <w:num w:numId="7" w16cid:durableId="1257439817">
    <w:abstractNumId w:val="9"/>
  </w:num>
  <w:num w:numId="8" w16cid:durableId="2122408055">
    <w:abstractNumId w:val="0"/>
  </w:num>
  <w:num w:numId="9" w16cid:durableId="189074612">
    <w:abstractNumId w:val="1"/>
  </w:num>
  <w:num w:numId="10" w16cid:durableId="404226196">
    <w:abstractNumId w:val="8"/>
  </w:num>
  <w:num w:numId="11" w16cid:durableId="27293760">
    <w:abstractNumId w:val="2"/>
  </w:num>
  <w:num w:numId="12" w16cid:durableId="48054134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B5"/>
    <w:rsid w:val="00012F93"/>
    <w:rsid w:val="00041FE8"/>
    <w:rsid w:val="00043B81"/>
    <w:rsid w:val="00070656"/>
    <w:rsid w:val="000B2FB8"/>
    <w:rsid w:val="000C0662"/>
    <w:rsid w:val="000C6ED9"/>
    <w:rsid w:val="000F263A"/>
    <w:rsid w:val="00101A44"/>
    <w:rsid w:val="00104221"/>
    <w:rsid w:val="0019290C"/>
    <w:rsid w:val="001A1B09"/>
    <w:rsid w:val="001F6C6E"/>
    <w:rsid w:val="0023095A"/>
    <w:rsid w:val="00264DE7"/>
    <w:rsid w:val="0026798D"/>
    <w:rsid w:val="002A40D4"/>
    <w:rsid w:val="002B5A8C"/>
    <w:rsid w:val="002D41B5"/>
    <w:rsid w:val="002E6CC7"/>
    <w:rsid w:val="002F5D0C"/>
    <w:rsid w:val="00305ADA"/>
    <w:rsid w:val="003139EE"/>
    <w:rsid w:val="00337ECA"/>
    <w:rsid w:val="00346CC9"/>
    <w:rsid w:val="00353BD8"/>
    <w:rsid w:val="00393CB4"/>
    <w:rsid w:val="003A0747"/>
    <w:rsid w:val="003B4FA0"/>
    <w:rsid w:val="003D4B8C"/>
    <w:rsid w:val="00400205"/>
    <w:rsid w:val="00402DE3"/>
    <w:rsid w:val="004D1739"/>
    <w:rsid w:val="004E084B"/>
    <w:rsid w:val="004E660F"/>
    <w:rsid w:val="00501309"/>
    <w:rsid w:val="005149FB"/>
    <w:rsid w:val="00515035"/>
    <w:rsid w:val="005B45EC"/>
    <w:rsid w:val="00606112"/>
    <w:rsid w:val="00632D4A"/>
    <w:rsid w:val="00637857"/>
    <w:rsid w:val="00637D09"/>
    <w:rsid w:val="00682B22"/>
    <w:rsid w:val="007507DD"/>
    <w:rsid w:val="00751EC0"/>
    <w:rsid w:val="00782FF2"/>
    <w:rsid w:val="007D7811"/>
    <w:rsid w:val="008018D1"/>
    <w:rsid w:val="00825619"/>
    <w:rsid w:val="00887E32"/>
    <w:rsid w:val="00896731"/>
    <w:rsid w:val="008A685B"/>
    <w:rsid w:val="008C6ECF"/>
    <w:rsid w:val="008D4118"/>
    <w:rsid w:val="0093689D"/>
    <w:rsid w:val="009417AF"/>
    <w:rsid w:val="00957C6A"/>
    <w:rsid w:val="0096232D"/>
    <w:rsid w:val="009943CB"/>
    <w:rsid w:val="009B155C"/>
    <w:rsid w:val="009E1D3D"/>
    <w:rsid w:val="009F1CAE"/>
    <w:rsid w:val="00A01DA9"/>
    <w:rsid w:val="00A24C3C"/>
    <w:rsid w:val="00A6349C"/>
    <w:rsid w:val="00A72CB8"/>
    <w:rsid w:val="00AA0DF6"/>
    <w:rsid w:val="00AA147D"/>
    <w:rsid w:val="00AD077B"/>
    <w:rsid w:val="00B13BB7"/>
    <w:rsid w:val="00B55CC9"/>
    <w:rsid w:val="00B63D89"/>
    <w:rsid w:val="00BF22B2"/>
    <w:rsid w:val="00C12700"/>
    <w:rsid w:val="00C25CE9"/>
    <w:rsid w:val="00C35038"/>
    <w:rsid w:val="00C91A74"/>
    <w:rsid w:val="00C942F3"/>
    <w:rsid w:val="00C963F7"/>
    <w:rsid w:val="00D132EF"/>
    <w:rsid w:val="00D13CE0"/>
    <w:rsid w:val="00D34DB4"/>
    <w:rsid w:val="00D84F9C"/>
    <w:rsid w:val="00DE22C6"/>
    <w:rsid w:val="00E25C27"/>
    <w:rsid w:val="00E4105F"/>
    <w:rsid w:val="00E52685"/>
    <w:rsid w:val="00E562B5"/>
    <w:rsid w:val="00E57F5D"/>
    <w:rsid w:val="00EC5783"/>
    <w:rsid w:val="00EE731D"/>
    <w:rsid w:val="00EF54A9"/>
    <w:rsid w:val="00F0264A"/>
    <w:rsid w:val="00F078FC"/>
    <w:rsid w:val="00F07ACD"/>
    <w:rsid w:val="00F109FB"/>
    <w:rsid w:val="00F212F3"/>
    <w:rsid w:val="00F31071"/>
    <w:rsid w:val="00F37352"/>
    <w:rsid w:val="00F668D9"/>
    <w:rsid w:val="00F672D6"/>
    <w:rsid w:val="00F85B60"/>
    <w:rsid w:val="00FA40C6"/>
    <w:rsid w:val="00FF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5D704D"/>
  <w15:chartTrackingRefBased/>
  <w15:docId w15:val="{5A64C8F0-E620-4188-B691-3B9BDE4D9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31D"/>
  </w:style>
  <w:style w:type="paragraph" w:styleId="Ttulo1">
    <w:name w:val="heading 1"/>
    <w:basedOn w:val="Normal"/>
    <w:next w:val="Normal"/>
    <w:link w:val="Ttulo1Char"/>
    <w:uiPriority w:val="9"/>
    <w:qFormat/>
    <w:rsid w:val="00E562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E1D3D"/>
  </w:style>
  <w:style w:type="paragraph" w:styleId="Rodap">
    <w:name w:val="footer"/>
    <w:basedOn w:val="Normal"/>
    <w:link w:val="Rodap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E1D3D"/>
  </w:style>
  <w:style w:type="character" w:customStyle="1" w:styleId="Ttulo1Char">
    <w:name w:val="Título 1 Char"/>
    <w:basedOn w:val="Fontepargpadro"/>
    <w:link w:val="Ttulo1"/>
    <w:uiPriority w:val="9"/>
    <w:rsid w:val="00E56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eIntensa">
    <w:name w:val="Intense Emphasis"/>
    <w:basedOn w:val="Fontepargpadro"/>
    <w:uiPriority w:val="21"/>
    <w:qFormat/>
    <w:rsid w:val="00E562B5"/>
    <w:rPr>
      <w:i/>
      <w:iCs/>
      <w:color w:val="4472C4" w:themeColor="accent1"/>
    </w:rPr>
  </w:style>
  <w:style w:type="character" w:styleId="nfase">
    <w:name w:val="Emphasis"/>
    <w:basedOn w:val="Fontepargpadro"/>
    <w:uiPriority w:val="20"/>
    <w:qFormat/>
    <w:rsid w:val="00E562B5"/>
    <w:rPr>
      <w:i/>
      <w:iCs/>
    </w:rPr>
  </w:style>
  <w:style w:type="paragraph" w:styleId="PargrafodaLista">
    <w:name w:val="List Paragraph"/>
    <w:basedOn w:val="Normal"/>
    <w:uiPriority w:val="34"/>
    <w:qFormat/>
    <w:rsid w:val="00E562B5"/>
    <w:pPr>
      <w:ind w:left="720"/>
      <w:contextualSpacing/>
    </w:pPr>
  </w:style>
  <w:style w:type="table" w:styleId="TabeladeGradeClara">
    <w:name w:val="Grid Table Light"/>
    <w:basedOn w:val="Tabelanormal"/>
    <w:uiPriority w:val="40"/>
    <w:rsid w:val="00F85B6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emf"/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Downloads\TPFE%20TemplatePapelTimbrado-Tipo1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9" ma:contentTypeDescription="Crie um novo documento." ma:contentTypeScope="" ma:versionID="e899dc7bd5e26f753962414f34c28b51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b40e484e63872e92f8043e38c9d015f5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1e79b4-5ccb-42cd-8985-4d712bfbed28">
      <Terms xmlns="http://schemas.microsoft.com/office/infopath/2007/PartnerControls"/>
    </lcf76f155ced4ddcb4097134ff3c332f>
    <TaxCatchAll xmlns="37e914e7-41cb-42e8-978d-2433094235fa"/>
  </documentManagement>
</p:properties>
</file>

<file path=customXml/itemProps1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BCCBB42-E942-4416-9994-EF08134B92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e79b4-5ccb-42cd-8985-4d712bfbed28"/>
    <ds:schemaRef ds:uri="37e914e7-41cb-42e8-978d-243309423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77FFCCF-87A6-4901-BCEB-4111B1238051}">
  <ds:schemaRefs>
    <ds:schemaRef ds:uri="http://schemas.microsoft.com/office/2006/metadata/properties"/>
    <ds:schemaRef ds:uri="http://schemas.microsoft.com/office/infopath/2007/PartnerControls"/>
    <ds:schemaRef ds:uri="041e79b4-5ccb-42cd-8985-4d712bfbed28"/>
    <ds:schemaRef ds:uri="37e914e7-41cb-42e8-978d-2433094235f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TPFE TemplatePapelTimbrado-Tipo1</Template>
  <TotalTime>58</TotalTime>
  <Pages>1</Pages>
  <Words>201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Allyson Rodrigues</cp:lastModifiedBy>
  <cp:revision>63</cp:revision>
  <cp:lastPrinted>2022-11-21T21:43:00Z</cp:lastPrinted>
  <dcterms:created xsi:type="dcterms:W3CDTF">2023-07-31T19:38:00Z</dcterms:created>
  <dcterms:modified xsi:type="dcterms:W3CDTF">2023-08-01T12:52:00Z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0x010100AF3D01FA35D99941B473C39C81D04AE3</vt:lpwstr>
  </property>
  <property fmtid="{D5CDD505-2E9C-101B-9397-08002B2CF9AE}" pid="3" name="MediaServiceImageTags">
    <vt:lpwstr/>
  </property>
</Properties>
</file>