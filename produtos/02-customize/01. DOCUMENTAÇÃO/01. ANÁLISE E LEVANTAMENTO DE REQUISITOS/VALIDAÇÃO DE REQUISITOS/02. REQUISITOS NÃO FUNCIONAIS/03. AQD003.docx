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43849AF6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400205" w:rsidRPr="0040020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AQD003 - BIBLIOTECAS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66BF869B" w14:textId="77777777" w:rsidR="00C12700" w:rsidRPr="00C12700" w:rsidRDefault="00C12700" w:rsidP="00C12700">
      <w:pPr>
        <w:pStyle w:val="PargrafodaLista"/>
        <w:numPr>
          <w:ilvl w:val="0"/>
          <w:numId w:val="9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C1270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faz uso da biblioteca Microsoft Teams Toolkit para a codificação de funcionalidades e componentes.</w:t>
      </w:r>
    </w:p>
    <w:p w14:paraId="5C9BC7C4" w14:textId="3A3B7DDF" w:rsidR="00C12700" w:rsidRPr="00C12700" w:rsidRDefault="00C12700" w:rsidP="00C12700">
      <w:pPr>
        <w:pStyle w:val="PargrafodaLista"/>
        <w:numPr>
          <w:ilvl w:val="0"/>
          <w:numId w:val="9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C1270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A biblioteca Microsoft Teams Toolkit </w:t>
      </w:r>
      <w:r w:rsidR="002D41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será</w:t>
      </w:r>
      <w:r w:rsidRPr="00C1270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 utilizada para a implantação d</w:t>
      </w:r>
      <w:r w:rsidR="00606112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</w:t>
      </w:r>
      <w:r w:rsidRPr="00C1270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 </w:t>
      </w:r>
      <w:r w:rsidR="00606112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sistema desenvolvido </w:t>
      </w:r>
      <w:r w:rsidRPr="00C1270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no ambiente do Microsoft Teams.</w:t>
      </w:r>
    </w:p>
    <w:p w14:paraId="22651E76" w14:textId="408808E5" w:rsidR="00E52685" w:rsidRPr="00C12700" w:rsidRDefault="00C12700" w:rsidP="00C12700">
      <w:pPr>
        <w:pStyle w:val="PargrafodaLista"/>
        <w:numPr>
          <w:ilvl w:val="0"/>
          <w:numId w:val="9"/>
        </w:numPr>
        <w:rPr>
          <w:rStyle w:val="nfase"/>
          <w:rFonts w:ascii="Arial" w:hAnsi="Arial" w:cs="Arial"/>
          <w:i w:val="0"/>
          <w:iCs w:val="0"/>
        </w:rPr>
      </w:pPr>
      <w:r w:rsidRPr="00C1270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A integração com a biblioteca Microsoft Teams Toolkit </w:t>
      </w:r>
      <w:r w:rsidR="00606112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deverá ser</w:t>
      </w:r>
      <w:r w:rsidRPr="00C12700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 bem-sucedida, permitindo que as funcionalidades do sistema sejam adequadamente implantadas no ambiente do Microsoft Teams.</w:t>
      </w:r>
    </w:p>
    <w:p w14:paraId="32A77007" w14:textId="77777777" w:rsidR="00C12700" w:rsidRPr="00E562B5" w:rsidRDefault="00C12700" w:rsidP="00C12700">
      <w:pPr>
        <w:pStyle w:val="PargrafodaLista"/>
        <w:ind w:left="1068"/>
        <w:rPr>
          <w:rFonts w:ascii="Arial" w:hAnsi="Arial" w:cs="Arial"/>
        </w:rPr>
      </w:pPr>
    </w:p>
    <w:p w14:paraId="77AABDB4" w14:textId="494153C2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5C492EFA" w14:textId="77777777" w:rsidR="001F6C6E" w:rsidRPr="001F6C6E" w:rsidRDefault="001F6C6E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0F5B0B2" w14:textId="193B9D56" w:rsidR="002B5A8C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3BD9EF9A" w14:textId="7F979648" w:rsidR="002B5A8C" w:rsidRDefault="008C6ECF" w:rsidP="00E562B5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8C6ECF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 relacionados ao uso da biblioteca Microsoft Teams Toolkit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p w14:paraId="17572861" w14:textId="77777777" w:rsidR="00F07ACD" w:rsidRPr="00E562B5" w:rsidRDefault="00F07ACD" w:rsidP="00E562B5">
      <w:pPr>
        <w:rPr>
          <w:rFonts w:ascii="Arial" w:hAnsi="Arial" w:cs="Arial"/>
        </w:rPr>
      </w:pPr>
    </w:p>
    <w:p w14:paraId="500EAEE5" w14:textId="6E4D3FA2" w:rsidR="00637D09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3573BB04" w14:textId="730DCDB0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requisito </w:t>
      </w:r>
      <w:r w:rsidR="002B5A8C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AQD00</w:t>
      </w:r>
      <w:r w:rsidR="008C6ECF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3</w:t>
      </w:r>
      <w:r w:rsidR="002B5A8C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 </w:t>
      </w:r>
      <w:r w:rsidR="008C6ECF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–</w:t>
      </w:r>
      <w:r w:rsidR="002B5A8C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 </w:t>
      </w:r>
      <w:r w:rsidR="008C6ECF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BIBLIOTECAS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foi validado positivamente.</w:t>
      </w:r>
      <w:r w:rsid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O sistema está apto a </w:t>
      </w:r>
      <w:r w:rsidR="00041FE8" w:rsidRPr="00041FE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utiliza</w:t>
      </w:r>
      <w:r w:rsidR="00041FE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r</w:t>
      </w:r>
      <w:r w:rsidR="00041FE8" w:rsidRPr="00041FE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a biblioteca Microsoft Teams Toolkit para a codificação e implantação de suas aplicações no ambiente do Microsoft Teams.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6F9F1" w14:textId="77777777" w:rsidR="00896731" w:rsidRDefault="00896731" w:rsidP="009E1D3D">
      <w:r>
        <w:separator/>
      </w:r>
    </w:p>
  </w:endnote>
  <w:endnote w:type="continuationSeparator" w:id="0">
    <w:p w14:paraId="63B62715" w14:textId="77777777" w:rsidR="00896731" w:rsidRDefault="00896731" w:rsidP="009E1D3D">
      <w:r>
        <w:continuationSeparator/>
      </w:r>
    </w:p>
  </w:endnote>
  <w:endnote w:type="continuationNotice" w:id="1">
    <w:p w14:paraId="2D81104D" w14:textId="77777777" w:rsidR="00896731" w:rsidRDefault="008967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F0333" w14:textId="77777777" w:rsidR="00896731" w:rsidRDefault="00896731" w:rsidP="009E1D3D">
      <w:r>
        <w:separator/>
      </w:r>
    </w:p>
  </w:footnote>
  <w:footnote w:type="continuationSeparator" w:id="0">
    <w:p w14:paraId="6F6E4A0E" w14:textId="77777777" w:rsidR="00896731" w:rsidRDefault="00896731" w:rsidP="009E1D3D">
      <w:r>
        <w:continuationSeparator/>
      </w:r>
    </w:p>
  </w:footnote>
  <w:footnote w:type="continuationNotice" w:id="1">
    <w:p w14:paraId="4B311253" w14:textId="77777777" w:rsidR="00896731" w:rsidRDefault="008967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2"/>
  </w:num>
  <w:num w:numId="2" w16cid:durableId="1059282728">
    <w:abstractNumId w:val="4"/>
  </w:num>
  <w:num w:numId="3" w16cid:durableId="859666008">
    <w:abstractNumId w:val="5"/>
  </w:num>
  <w:num w:numId="4" w16cid:durableId="783960328">
    <w:abstractNumId w:val="8"/>
  </w:num>
  <w:num w:numId="5" w16cid:durableId="634145044">
    <w:abstractNumId w:val="6"/>
  </w:num>
  <w:num w:numId="6" w16cid:durableId="1805469021">
    <w:abstractNumId w:val="3"/>
  </w:num>
  <w:num w:numId="7" w16cid:durableId="1257439817">
    <w:abstractNumId w:val="7"/>
  </w:num>
  <w:num w:numId="8" w16cid:durableId="2122408055">
    <w:abstractNumId w:val="0"/>
  </w:num>
  <w:num w:numId="9" w16cid:durableId="189074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F6C6E"/>
    <w:rsid w:val="0023095A"/>
    <w:rsid w:val="00264DE7"/>
    <w:rsid w:val="002A40D4"/>
    <w:rsid w:val="002B5A8C"/>
    <w:rsid w:val="002D41B5"/>
    <w:rsid w:val="002E6CC7"/>
    <w:rsid w:val="002F5D0C"/>
    <w:rsid w:val="003139EE"/>
    <w:rsid w:val="00337ECA"/>
    <w:rsid w:val="00346CC9"/>
    <w:rsid w:val="00353BD8"/>
    <w:rsid w:val="00393CB4"/>
    <w:rsid w:val="003A0747"/>
    <w:rsid w:val="003B4FA0"/>
    <w:rsid w:val="003D4B8C"/>
    <w:rsid w:val="00400205"/>
    <w:rsid w:val="00402DE3"/>
    <w:rsid w:val="004D1739"/>
    <w:rsid w:val="004E084B"/>
    <w:rsid w:val="00501309"/>
    <w:rsid w:val="00515035"/>
    <w:rsid w:val="005B45EC"/>
    <w:rsid w:val="00606112"/>
    <w:rsid w:val="00632D4A"/>
    <w:rsid w:val="00637D09"/>
    <w:rsid w:val="00682B22"/>
    <w:rsid w:val="007507DD"/>
    <w:rsid w:val="00751EC0"/>
    <w:rsid w:val="00782FF2"/>
    <w:rsid w:val="007D7811"/>
    <w:rsid w:val="008018D1"/>
    <w:rsid w:val="00887E32"/>
    <w:rsid w:val="00896731"/>
    <w:rsid w:val="008A685B"/>
    <w:rsid w:val="008C6ECF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24C3C"/>
    <w:rsid w:val="00A6349C"/>
    <w:rsid w:val="00A72CB8"/>
    <w:rsid w:val="00AA0DF6"/>
    <w:rsid w:val="00AA147D"/>
    <w:rsid w:val="00B13BB7"/>
    <w:rsid w:val="00B55CC9"/>
    <w:rsid w:val="00B63D89"/>
    <w:rsid w:val="00BF22B2"/>
    <w:rsid w:val="00C12700"/>
    <w:rsid w:val="00C25CE9"/>
    <w:rsid w:val="00C35038"/>
    <w:rsid w:val="00C91A74"/>
    <w:rsid w:val="00C942F3"/>
    <w:rsid w:val="00C963F7"/>
    <w:rsid w:val="00D132EF"/>
    <w:rsid w:val="00D13CE0"/>
    <w:rsid w:val="00D34DB4"/>
    <w:rsid w:val="00DE22C6"/>
    <w:rsid w:val="00E25C27"/>
    <w:rsid w:val="00E4105F"/>
    <w:rsid w:val="00E52685"/>
    <w:rsid w:val="00E562B5"/>
    <w:rsid w:val="00E57F5D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Props1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47</TotalTime>
  <Pages>1</Pages>
  <Words>178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53</cp:revision>
  <cp:lastPrinted>2022-11-21T21:43:00Z</cp:lastPrinted>
  <dcterms:created xsi:type="dcterms:W3CDTF">2023-07-31T19:38:00Z</dcterms:created>
  <dcterms:modified xsi:type="dcterms:W3CDTF">2023-08-01T12:28:00Z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