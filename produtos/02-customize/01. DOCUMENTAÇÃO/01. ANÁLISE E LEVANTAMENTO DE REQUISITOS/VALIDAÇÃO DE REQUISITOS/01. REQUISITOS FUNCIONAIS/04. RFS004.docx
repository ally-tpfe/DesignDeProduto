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70FEE252" w14:textId="613A7CC2" w:rsidR="00E562B5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bookmarkStart w:id="0" w:name="_Hlk141715317"/>
      <w:r w:rsidR="00DE22C6">
        <w:rPr>
          <w:rFonts w:ascii="Titillium Web SemiBold" w:hAnsi="Titillium Web SemiBold"/>
          <w:b/>
          <w:bCs/>
          <w:i/>
          <w:iCs/>
          <w:color w:val="162235"/>
        </w:rPr>
        <w:t>RFS004 – OPÇÃO DE FOTO DE ASSINATURA</w:t>
      </w:r>
      <w:bookmarkEnd w:id="0"/>
    </w:p>
    <w:p w14:paraId="05C55D8D" w14:textId="77777777" w:rsidR="00DE22C6" w:rsidRPr="00E562B5" w:rsidRDefault="00DE22C6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P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01B35FEB" w14:textId="77777777" w:rsidR="00DE22C6" w:rsidRPr="00DE22C6" w:rsidRDefault="00DE22C6" w:rsidP="00DE22C6">
      <w:pPr>
        <w:pStyle w:val="PargrafodaLista"/>
        <w:numPr>
          <w:ilvl w:val="0"/>
          <w:numId w:val="5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DE22C6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deve permitir que o usuário escolha se deseja incluir a foto da conta do Microsoft Teams em sua assinatura de e-mail.</w:t>
      </w:r>
    </w:p>
    <w:p w14:paraId="5973598A" w14:textId="77777777" w:rsidR="00DE22C6" w:rsidRPr="00DE22C6" w:rsidRDefault="00DE22C6" w:rsidP="00DE22C6">
      <w:pPr>
        <w:pStyle w:val="PargrafodaLista"/>
        <w:numPr>
          <w:ilvl w:val="0"/>
          <w:numId w:val="5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DE22C6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Caso o usuário possua uma foto em sua conta do Microsoft Teams, o sistema deve exibir essa foto na assinatura, caso seja selecionada a opção de inclusão.</w:t>
      </w:r>
    </w:p>
    <w:p w14:paraId="393EF28E" w14:textId="77777777" w:rsidR="00DE22C6" w:rsidRPr="00DE22C6" w:rsidRDefault="00DE22C6" w:rsidP="00DE22C6">
      <w:pPr>
        <w:pStyle w:val="PargrafodaLista"/>
        <w:numPr>
          <w:ilvl w:val="0"/>
          <w:numId w:val="5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DE22C6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Se o usuário não tiver uma foto em sua conta do Microsoft Teams, a opção de inclusão da foto na assinatura não deve estar disponível.</w:t>
      </w:r>
    </w:p>
    <w:p w14:paraId="3EEBFFE3" w14:textId="77777777" w:rsidR="00DE22C6" w:rsidRPr="00DE22C6" w:rsidRDefault="00DE22C6" w:rsidP="00DE22C6">
      <w:pPr>
        <w:pStyle w:val="PargrafodaLista"/>
        <w:numPr>
          <w:ilvl w:val="0"/>
          <w:numId w:val="5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DE22C6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não deve permitir que o usuário insira uma foto personalizada na assinatura.</w:t>
      </w:r>
    </w:p>
    <w:p w14:paraId="4DE9147F" w14:textId="77777777" w:rsidR="0096232D" w:rsidRPr="00E562B5" w:rsidRDefault="0096232D" w:rsidP="0096232D">
      <w:pPr>
        <w:pStyle w:val="PargrafodaLista"/>
        <w:rPr>
          <w:rFonts w:ascii="Arial" w:hAnsi="Arial" w:cs="Arial"/>
        </w:rPr>
      </w:pPr>
    </w:p>
    <w:p w14:paraId="2003D16D" w14:textId="3A3E5594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77AABDB4" w14:textId="77777777" w:rsidR="00E562B5" w:rsidRPr="00E562B5" w:rsidRDefault="00E562B5" w:rsidP="00E562B5">
      <w:pPr>
        <w:rPr>
          <w:rFonts w:ascii="Arial" w:hAnsi="Arial" w:cs="Arial"/>
        </w:rPr>
      </w:pPr>
    </w:p>
    <w:p w14:paraId="4D8617F1" w14:textId="136ABDB3" w:rsidR="00E562B5" w:rsidRPr="00E562B5" w:rsidRDefault="00DE22C6" w:rsidP="00E562B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F0D127" wp14:editId="6BCF8694">
            <wp:extent cx="5753100" cy="3063240"/>
            <wp:effectExtent l="0" t="0" r="0" b="3810"/>
            <wp:docPr id="7117574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18901C00" w14:textId="77777777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3B66B89C" w14:textId="47D6A84E" w:rsidR="00E562B5" w:rsidRPr="00637D09" w:rsidRDefault="00637D09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inconsistências.</w:t>
      </w:r>
    </w:p>
    <w:p w14:paraId="17CBCFA1" w14:textId="77777777" w:rsidR="00E562B5" w:rsidRDefault="00E562B5" w:rsidP="00E562B5">
      <w:pPr>
        <w:rPr>
          <w:rFonts w:ascii="Arial" w:hAnsi="Arial" w:cs="Arial"/>
        </w:rPr>
      </w:pPr>
    </w:p>
    <w:p w14:paraId="44506C3B" w14:textId="77777777" w:rsidR="00E57F5D" w:rsidRDefault="00E57F5D" w:rsidP="00E562B5">
      <w:pPr>
        <w:rPr>
          <w:rFonts w:ascii="Arial" w:hAnsi="Arial" w:cs="Arial"/>
        </w:rPr>
      </w:pPr>
    </w:p>
    <w:p w14:paraId="41338732" w14:textId="77777777" w:rsidR="00E57F5D" w:rsidRDefault="00E57F5D" w:rsidP="00E562B5">
      <w:pPr>
        <w:rPr>
          <w:rFonts w:ascii="Arial" w:hAnsi="Arial" w:cs="Arial"/>
        </w:rPr>
      </w:pPr>
    </w:p>
    <w:p w14:paraId="6CFCBF62" w14:textId="77777777" w:rsidR="00E57F5D" w:rsidRPr="00E562B5" w:rsidRDefault="00E57F5D" w:rsidP="00E562B5">
      <w:pPr>
        <w:rPr>
          <w:rFonts w:ascii="Arial" w:hAnsi="Arial" w:cs="Arial"/>
        </w:rPr>
      </w:pPr>
    </w:p>
    <w:p w14:paraId="52B73B11" w14:textId="3B668D40" w:rsidR="00E562B5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500EAEE5" w14:textId="77777777" w:rsidR="00637D09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573BB04" w14:textId="09F9F823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conclui-se que o requisito </w:t>
      </w:r>
      <w:r w:rsidR="00DE22C6" w:rsidRPr="00DE22C6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RFS004 – OPÇÃO DE FOTO DE ASSINATURA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validado positivamente. O sistema </w:t>
      </w:r>
      <w:r w:rsidR="00DE22C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está apto a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permit</w:t>
      </w:r>
      <w:r w:rsidR="00DE22C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ir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ao usuário </w:t>
      </w:r>
      <w:r w:rsidR="00DE22C6" w:rsidRPr="00DE22C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escolher a inclusão da foto da conta do Microsoft Teams em sua assinatura de e-mail, caso possua uma foto disponível.</w:t>
      </w:r>
    </w:p>
    <w:sectPr w:rsidR="004E084B" w:rsidRPr="00EE731D" w:rsidSect="00070656">
      <w:headerReference w:type="default" r:id="rId12"/>
      <w:footerReference w:type="default" r:id="rId13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DC779" w14:textId="77777777" w:rsidR="0023095A" w:rsidRDefault="0023095A" w:rsidP="009E1D3D">
      <w:r>
        <w:separator/>
      </w:r>
    </w:p>
  </w:endnote>
  <w:endnote w:type="continuationSeparator" w:id="0">
    <w:p w14:paraId="1C671A43" w14:textId="77777777" w:rsidR="0023095A" w:rsidRDefault="0023095A" w:rsidP="009E1D3D">
      <w:r>
        <w:continuationSeparator/>
      </w:r>
    </w:p>
  </w:endnote>
  <w:endnote w:type="continuationNotice" w:id="1">
    <w:p w14:paraId="2728CDFE" w14:textId="77777777" w:rsidR="0023095A" w:rsidRDefault="002309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017D57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F8C1A" w14:textId="77777777" w:rsidR="0023095A" w:rsidRDefault="0023095A" w:rsidP="009E1D3D">
      <w:r>
        <w:separator/>
      </w:r>
    </w:p>
  </w:footnote>
  <w:footnote w:type="continuationSeparator" w:id="0">
    <w:p w14:paraId="136BADD6" w14:textId="77777777" w:rsidR="0023095A" w:rsidRDefault="0023095A" w:rsidP="009E1D3D">
      <w:r>
        <w:continuationSeparator/>
      </w:r>
    </w:p>
  </w:footnote>
  <w:footnote w:type="continuationNotice" w:id="1">
    <w:p w14:paraId="6F568D79" w14:textId="77777777" w:rsidR="0023095A" w:rsidRDefault="0023095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C354FE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0"/>
  </w:num>
  <w:num w:numId="2" w16cid:durableId="1059282728">
    <w:abstractNumId w:val="1"/>
  </w:num>
  <w:num w:numId="3" w16cid:durableId="859666008">
    <w:abstractNumId w:val="2"/>
  </w:num>
  <w:num w:numId="4" w16cid:durableId="783960328">
    <w:abstractNumId w:val="4"/>
  </w:num>
  <w:num w:numId="5" w16cid:durableId="6341450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70656"/>
    <w:rsid w:val="000B2FB8"/>
    <w:rsid w:val="000C0662"/>
    <w:rsid w:val="000C6ED9"/>
    <w:rsid w:val="00101A44"/>
    <w:rsid w:val="0023095A"/>
    <w:rsid w:val="00264DE7"/>
    <w:rsid w:val="002A40D4"/>
    <w:rsid w:val="002E6CC7"/>
    <w:rsid w:val="00337ECA"/>
    <w:rsid w:val="00346CC9"/>
    <w:rsid w:val="00353BD8"/>
    <w:rsid w:val="003A0747"/>
    <w:rsid w:val="003B4FA0"/>
    <w:rsid w:val="00402DE3"/>
    <w:rsid w:val="004D1739"/>
    <w:rsid w:val="004E084B"/>
    <w:rsid w:val="00515035"/>
    <w:rsid w:val="00632D4A"/>
    <w:rsid w:val="00637D09"/>
    <w:rsid w:val="00682B22"/>
    <w:rsid w:val="00682D34"/>
    <w:rsid w:val="00751EC0"/>
    <w:rsid w:val="007D177D"/>
    <w:rsid w:val="007D7811"/>
    <w:rsid w:val="008A685B"/>
    <w:rsid w:val="008D4118"/>
    <w:rsid w:val="0093689D"/>
    <w:rsid w:val="009417AF"/>
    <w:rsid w:val="00957C6A"/>
    <w:rsid w:val="0096232D"/>
    <w:rsid w:val="009943CB"/>
    <w:rsid w:val="009B155C"/>
    <w:rsid w:val="009E1D3D"/>
    <w:rsid w:val="00AA0DF6"/>
    <w:rsid w:val="00B13BB7"/>
    <w:rsid w:val="00B55CC9"/>
    <w:rsid w:val="00C25CE9"/>
    <w:rsid w:val="00C963F7"/>
    <w:rsid w:val="00D132EF"/>
    <w:rsid w:val="00D13CE0"/>
    <w:rsid w:val="00D34DB4"/>
    <w:rsid w:val="00DE22C6"/>
    <w:rsid w:val="00E25C27"/>
    <w:rsid w:val="00E562B5"/>
    <w:rsid w:val="00E57F5D"/>
    <w:rsid w:val="00EE731D"/>
    <w:rsid w:val="00EF54A9"/>
    <w:rsid w:val="00F0264A"/>
    <w:rsid w:val="00F109FB"/>
    <w:rsid w:val="00F31071"/>
    <w:rsid w:val="00F37352"/>
    <w:rsid w:val="00F672D6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2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0</TotalTime>
  <Pages>2</Pages>
  <Words>186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2</cp:revision>
  <cp:lastPrinted>2022-11-21T21:43:00Z</cp:lastPrinted>
  <dcterms:created xsi:type="dcterms:W3CDTF">2023-08-01T13:39:00Z</dcterms:created>
  <dcterms:modified xsi:type="dcterms:W3CDTF">2023-08-01T13:39:00Z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