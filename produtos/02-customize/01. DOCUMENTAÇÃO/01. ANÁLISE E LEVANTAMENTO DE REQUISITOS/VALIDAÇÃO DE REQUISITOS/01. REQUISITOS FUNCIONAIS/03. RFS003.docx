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6BC14848" w14:textId="0828DAF4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3A0747">
        <w:rPr>
          <w:rFonts w:ascii="Titillium Web SemiBold" w:hAnsi="Titillium Web SemiBold"/>
          <w:b/>
          <w:bCs/>
          <w:i/>
          <w:iCs/>
          <w:color w:val="162235"/>
        </w:rPr>
        <w:t>RFS003 – GERENCIAMENTO DE ASSINATURAS</w:t>
      </w:r>
    </w:p>
    <w:p w14:paraId="70FEE252" w14:textId="77777777" w:rsidR="00E562B5" w:rsidRPr="00E562B5" w:rsidRDefault="00E562B5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P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7E286DCB" w14:textId="77777777" w:rsidR="00D13CE0" w:rsidRPr="00D13CE0" w:rsidRDefault="00D13CE0" w:rsidP="00D13CE0">
      <w:pPr>
        <w:pStyle w:val="PargrafodaLista"/>
        <w:numPr>
          <w:ilvl w:val="0"/>
          <w:numId w:val="4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D13CE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sistema deve oferecer uma interface para o usuário gerenciar sua assinatura de e-mail.</w:t>
      </w:r>
    </w:p>
    <w:p w14:paraId="7009101C" w14:textId="77777777" w:rsidR="00D13CE0" w:rsidRPr="00D13CE0" w:rsidRDefault="00D13CE0" w:rsidP="00D13CE0">
      <w:pPr>
        <w:pStyle w:val="PargrafodaLista"/>
        <w:numPr>
          <w:ilvl w:val="0"/>
          <w:numId w:val="4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D13CE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usuário deve ter a capacidade de realizar alterações nos campos de variáveis da assinatura, como nome, cargo, número de telefone, entre outros.</w:t>
      </w:r>
    </w:p>
    <w:p w14:paraId="058407E7" w14:textId="26BBFCAE" w:rsidR="00E562B5" w:rsidRPr="00D13CE0" w:rsidRDefault="00D13CE0" w:rsidP="00D13CE0">
      <w:pPr>
        <w:pStyle w:val="PargrafodaLista"/>
        <w:numPr>
          <w:ilvl w:val="0"/>
          <w:numId w:val="4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D13CE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As alterações realizadas pelo usuário na assinatura devem ser salvas e refletidas em seus e-mails.</w:t>
      </w:r>
    </w:p>
    <w:p w14:paraId="4DE9147F" w14:textId="77777777" w:rsidR="0096232D" w:rsidRPr="00E562B5" w:rsidRDefault="0096232D" w:rsidP="0096232D">
      <w:pPr>
        <w:pStyle w:val="PargrafodaLista"/>
        <w:rPr>
          <w:rFonts w:ascii="Arial" w:hAnsi="Arial" w:cs="Arial"/>
        </w:rPr>
      </w:pPr>
    </w:p>
    <w:p w14:paraId="2003D16D" w14:textId="3A3E5594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77AABDB4" w14:textId="77777777" w:rsidR="00E562B5" w:rsidRPr="00E562B5" w:rsidRDefault="00E562B5" w:rsidP="00E562B5">
      <w:pPr>
        <w:rPr>
          <w:rFonts w:ascii="Arial" w:hAnsi="Arial" w:cs="Arial"/>
        </w:rPr>
      </w:pPr>
    </w:p>
    <w:p w14:paraId="4D8617F1" w14:textId="4EF730C3" w:rsidR="00E562B5" w:rsidRPr="00E562B5" w:rsidRDefault="002E6CC7" w:rsidP="00E562B5">
      <w:pPr>
        <w:rPr>
          <w:rFonts w:ascii="Arial" w:hAnsi="Arial" w:cs="Arial"/>
        </w:rPr>
      </w:pPr>
      <w:r>
        <w:rPr>
          <w:rStyle w:val="nfase"/>
          <w:rFonts w:ascii="Titillium Web" w:eastAsiaTheme="majorEastAsia" w:hAnsi="Titillium Web" w:cstheme="majorBidi"/>
          <w:i w:val="0"/>
          <w:iCs w:val="0"/>
          <w:noProof/>
          <w:color w:val="222A35" w:themeColor="text2" w:themeShade="80"/>
        </w:rPr>
        <w:drawing>
          <wp:inline distT="0" distB="0" distL="0" distR="0" wp14:anchorId="301DE2F2" wp14:editId="58E47206">
            <wp:extent cx="5753100" cy="3063240"/>
            <wp:effectExtent l="0" t="0" r="0" b="3810"/>
            <wp:docPr id="66604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18901C00" w14:textId="77777777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3B66B89C" w14:textId="76DED8B3" w:rsidR="00E562B5" w:rsidRPr="00637D09" w:rsidRDefault="00637D09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637D0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não foram identificados problemas ou inconsistências relacionados ao acesso na plataforma do Microsoft Teams.</w:t>
      </w:r>
    </w:p>
    <w:p w14:paraId="17CBCFA1" w14:textId="77777777" w:rsidR="00E562B5" w:rsidRDefault="00E562B5" w:rsidP="00E562B5">
      <w:pPr>
        <w:rPr>
          <w:rFonts w:ascii="Arial" w:hAnsi="Arial" w:cs="Arial"/>
        </w:rPr>
      </w:pPr>
    </w:p>
    <w:p w14:paraId="44506C3B" w14:textId="77777777" w:rsidR="00E57F5D" w:rsidRDefault="00E57F5D" w:rsidP="00E562B5">
      <w:pPr>
        <w:rPr>
          <w:rFonts w:ascii="Arial" w:hAnsi="Arial" w:cs="Arial"/>
        </w:rPr>
      </w:pPr>
    </w:p>
    <w:p w14:paraId="41338732" w14:textId="77777777" w:rsidR="00E57F5D" w:rsidRDefault="00E57F5D" w:rsidP="00E562B5">
      <w:pPr>
        <w:rPr>
          <w:rFonts w:ascii="Arial" w:hAnsi="Arial" w:cs="Arial"/>
        </w:rPr>
      </w:pPr>
    </w:p>
    <w:p w14:paraId="6CFCBF62" w14:textId="77777777" w:rsidR="00E57F5D" w:rsidRPr="00E562B5" w:rsidRDefault="00E57F5D" w:rsidP="00E562B5">
      <w:pPr>
        <w:rPr>
          <w:rFonts w:ascii="Arial" w:hAnsi="Arial" w:cs="Arial"/>
        </w:rPr>
      </w:pPr>
    </w:p>
    <w:p w14:paraId="52B73B11" w14:textId="3B668D40" w:rsidR="00E562B5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500EAEE5" w14:textId="77777777" w:rsidR="00637D09" w:rsidRDefault="00637D09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573BB04" w14:textId="4BF94378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conclui-se que o requisito </w:t>
      </w:r>
      <w:r w:rsidRPr="00F0264A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RFS003 – GERENCIAMENTO DE ASSINATURAS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foi validado positivamente. O sistema permite ao usuário gerenciar sua assinatura de e-mail, incluindo alterações nos campos de variáveis, conforme necessário.</w:t>
      </w:r>
    </w:p>
    <w:sectPr w:rsidR="004E084B" w:rsidRPr="00EE731D" w:rsidSect="00070656">
      <w:headerReference w:type="default" r:id="rId12"/>
      <w:footerReference w:type="default" r:id="rId13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6BDEE" w14:textId="77777777" w:rsidR="00E562B5" w:rsidRDefault="00E562B5" w:rsidP="009E1D3D">
      <w:r>
        <w:separator/>
      </w:r>
    </w:p>
  </w:endnote>
  <w:endnote w:type="continuationSeparator" w:id="0">
    <w:p w14:paraId="36033619" w14:textId="77777777" w:rsidR="00E562B5" w:rsidRDefault="00E562B5" w:rsidP="009E1D3D">
      <w:r>
        <w:continuationSeparator/>
      </w:r>
    </w:p>
  </w:endnote>
  <w:endnote w:type="continuationNotice" w:id="1">
    <w:p w14:paraId="79241B37" w14:textId="77777777" w:rsidR="00B55CC9" w:rsidRDefault="00B55C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tillium Web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A4DFD" w14:textId="77777777" w:rsidR="00E562B5" w:rsidRDefault="00E562B5" w:rsidP="009E1D3D">
      <w:r>
        <w:separator/>
      </w:r>
    </w:p>
  </w:footnote>
  <w:footnote w:type="continuationSeparator" w:id="0">
    <w:p w14:paraId="57480064" w14:textId="77777777" w:rsidR="00E562B5" w:rsidRDefault="00E562B5" w:rsidP="009E1D3D">
      <w:r>
        <w:continuationSeparator/>
      </w:r>
    </w:p>
  </w:footnote>
  <w:footnote w:type="continuationNotice" w:id="1">
    <w:p w14:paraId="27B53897" w14:textId="77777777" w:rsidR="00B55CC9" w:rsidRDefault="00B55C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0"/>
  </w:num>
  <w:num w:numId="2" w16cid:durableId="1059282728">
    <w:abstractNumId w:val="1"/>
  </w:num>
  <w:num w:numId="3" w16cid:durableId="859666008">
    <w:abstractNumId w:val="2"/>
  </w:num>
  <w:num w:numId="4" w16cid:durableId="7839603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70656"/>
    <w:rsid w:val="000B2FB8"/>
    <w:rsid w:val="000C0662"/>
    <w:rsid w:val="000C6ED9"/>
    <w:rsid w:val="00101A44"/>
    <w:rsid w:val="00264DE7"/>
    <w:rsid w:val="002A40D4"/>
    <w:rsid w:val="002E6CC7"/>
    <w:rsid w:val="00337ECA"/>
    <w:rsid w:val="00346CC9"/>
    <w:rsid w:val="00353BD8"/>
    <w:rsid w:val="003A0747"/>
    <w:rsid w:val="003B4FA0"/>
    <w:rsid w:val="00402DE3"/>
    <w:rsid w:val="004D1739"/>
    <w:rsid w:val="004E084B"/>
    <w:rsid w:val="00515035"/>
    <w:rsid w:val="00632D4A"/>
    <w:rsid w:val="00637D09"/>
    <w:rsid w:val="00682B22"/>
    <w:rsid w:val="00751EC0"/>
    <w:rsid w:val="007D7811"/>
    <w:rsid w:val="008A685B"/>
    <w:rsid w:val="008D4118"/>
    <w:rsid w:val="0093689D"/>
    <w:rsid w:val="009417AF"/>
    <w:rsid w:val="00957C6A"/>
    <w:rsid w:val="0096232D"/>
    <w:rsid w:val="009943CB"/>
    <w:rsid w:val="009B155C"/>
    <w:rsid w:val="009E1D3D"/>
    <w:rsid w:val="00AA0DF6"/>
    <w:rsid w:val="00B13BB7"/>
    <w:rsid w:val="00B55CC9"/>
    <w:rsid w:val="00C25CE9"/>
    <w:rsid w:val="00C963F7"/>
    <w:rsid w:val="00D132EF"/>
    <w:rsid w:val="00D13CE0"/>
    <w:rsid w:val="00D34DB4"/>
    <w:rsid w:val="00E25C27"/>
    <w:rsid w:val="00E562B5"/>
    <w:rsid w:val="00E57F5D"/>
    <w:rsid w:val="00EE731D"/>
    <w:rsid w:val="00EF54A9"/>
    <w:rsid w:val="00F0264A"/>
    <w:rsid w:val="00F109FB"/>
    <w:rsid w:val="00F31071"/>
    <w:rsid w:val="00F37352"/>
    <w:rsid w:val="00F672D6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7FFCCF-87A6-4901-BCEB-4111B1238051}">
  <ds:schemaRefs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dcmitype/"/>
    <ds:schemaRef ds:uri="37e914e7-41cb-42e8-978d-2433094235fa"/>
    <ds:schemaRef ds:uri="041e79b4-5ccb-42cd-8985-4d712bfbed28"/>
  </ds:schemaRefs>
</ds:datastoreItem>
</file>

<file path=customXml/itemProps4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16</TotalTime>
  <Pages>2</Pages>
  <Words>165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11</cp:revision>
  <cp:lastPrinted>2022-11-21T21:43:00Z</cp:lastPrinted>
  <dcterms:created xsi:type="dcterms:W3CDTF">2023-07-31T19:38:00Z</dcterms:created>
  <dcterms:modified xsi:type="dcterms:W3CDTF">2023-07-31T19:56:00Z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