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70FEE252" w14:textId="289918D3" w:rsidR="00E562B5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782FF2">
        <w:rPr>
          <w:rFonts w:ascii="Titillium Web SemiBold" w:hAnsi="Titillium Web SemiBold"/>
          <w:b/>
          <w:bCs/>
          <w:i/>
          <w:iCs/>
          <w:color w:val="162235"/>
        </w:rPr>
        <w:t>RFS006 – VINCULAÇÃO AUTOMÁTICA DE ASSINATURAS DE E-MAIL</w:t>
      </w:r>
    </w:p>
    <w:p w14:paraId="05C55D8D" w14:textId="77777777" w:rsidR="00DE22C6" w:rsidRPr="00E562B5" w:rsidRDefault="00DE22C6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4DE9147F" w14:textId="50ED4385" w:rsidR="0096232D" w:rsidRPr="00F078FC" w:rsidRDefault="00782FF2" w:rsidP="00782FF2">
      <w:pPr>
        <w:pStyle w:val="PargrafodaLista"/>
        <w:numPr>
          <w:ilvl w:val="0"/>
          <w:numId w:val="6"/>
        </w:numPr>
        <w:rPr>
          <w:rStyle w:val="nfase"/>
          <w:rFonts w:ascii="Arial" w:hAnsi="Arial" w:cs="Arial"/>
          <w:i w:val="0"/>
          <w:iCs w:val="0"/>
        </w:rPr>
      </w:pP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O sistema deverá </w:t>
      </w:r>
      <w:r w:rsidR="00F078FC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permitir a vinculação automática de assinaturas de e-mail no Outlook do usuário.</w:t>
      </w:r>
    </w:p>
    <w:p w14:paraId="059A1123" w14:textId="041AB359" w:rsidR="00F078FC" w:rsidRDefault="00F078FC" w:rsidP="00782FF2">
      <w:pPr>
        <w:pStyle w:val="PargrafodaLista"/>
        <w:numPr>
          <w:ilvl w:val="0"/>
          <w:numId w:val="6"/>
        </w:numPr>
        <w:rPr>
          <w:rFonts w:ascii="Arial" w:hAnsi="Arial" w:cs="Arial"/>
        </w:rPr>
      </w:pP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 xml:space="preserve">O sistema deverá permitir a vinculação automática de assinaturas de e-mail </w:t>
      </w:r>
      <w:r w:rsidR="00501309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geradas pelos administradores no Outlook de um grupo de usuários.</w:t>
      </w:r>
    </w:p>
    <w:p w14:paraId="54105753" w14:textId="77777777" w:rsidR="002F5D0C" w:rsidRPr="00E562B5" w:rsidRDefault="002F5D0C" w:rsidP="0096232D">
      <w:pPr>
        <w:pStyle w:val="PargrafodaLista"/>
        <w:rPr>
          <w:rFonts w:ascii="Arial" w:hAnsi="Arial" w:cs="Arial"/>
        </w:rPr>
      </w:pPr>
    </w:p>
    <w:p w14:paraId="2003D16D" w14:textId="3A3E5594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77AABDB4" w14:textId="77777777" w:rsidR="00E562B5" w:rsidRPr="00F85B60" w:rsidRDefault="00E562B5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</w:p>
    <w:p w14:paraId="4D8617F1" w14:textId="1DBBFF9B" w:rsidR="00E562B5" w:rsidRPr="00F85B60" w:rsidRDefault="00F85B60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18901C00" w14:textId="77777777" w:rsidR="00E562B5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B66B89C" w14:textId="37592924" w:rsidR="00E562B5" w:rsidRDefault="00637D09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37D0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Durante a revisão do requisito, </w:t>
      </w:r>
      <w:r w:rsidR="007507DD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identificado a impossibilidade </w:t>
      </w:r>
      <w:r w:rsidR="003139E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de vinculação de assinatura aos usuários de toda corporação de forma automática via </w:t>
      </w:r>
      <w:r w:rsidR="00C91A74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requisições de API por inexistência dessa tecnologia.</w:t>
      </w:r>
    </w:p>
    <w:p w14:paraId="3F41A49F" w14:textId="71F0B936" w:rsidR="00104221" w:rsidRDefault="00104221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49B632E0" w14:textId="614E8E2B" w:rsidR="00104221" w:rsidRPr="00637D09" w:rsidRDefault="002F5D0C" w:rsidP="00637D09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As alterações realizadas no layout da assinatura de um grupo de usuário serão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armazenada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s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no banco de dados e os usuários deverão gerar a sua assinatura novamente para atualizá-la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efetivamente</w:t>
      </w:r>
      <w:r w:rsidR="009F1CAE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p w14:paraId="6CFCBF62" w14:textId="77777777" w:rsidR="00E57F5D" w:rsidRPr="00E562B5" w:rsidRDefault="00E57F5D" w:rsidP="00E562B5">
      <w:pPr>
        <w:rPr>
          <w:rFonts w:ascii="Arial" w:hAnsi="Arial" w:cs="Arial"/>
        </w:rPr>
      </w:pPr>
    </w:p>
    <w:p w14:paraId="52B73B11" w14:textId="3B668D40" w:rsidR="00E562B5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500EAEE5" w14:textId="77777777" w:rsidR="00637D09" w:rsidRDefault="00637D09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573BB04" w14:textId="765F447E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conclui-se que o requisito </w:t>
      </w:r>
      <w:r w:rsidR="00A72CB8" w:rsidRPr="00A72CB8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RFS006 – VINCULAÇÃO AUTOMÁTICA DE ASSINATURAS DE E-MAIL</w:t>
      </w:r>
      <w:r w:rsidR="00A72CB8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validado </w:t>
      </w:r>
      <w:r w:rsidR="00BF22B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parcialmente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. O sistema </w:t>
      </w:r>
      <w:r w:rsidR="00DE22C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está </w:t>
      </w:r>
      <w:r w:rsidR="00BF22B2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parcialmente </w:t>
      </w:r>
      <w:r w:rsidR="00DE22C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apto </w:t>
      </w:r>
      <w:r w:rsidR="00EC578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a conter vinculação automática de assinaturas de e-mail, visto que será apenas possível de forma individual, ficando impossibilitado </w:t>
      </w:r>
      <w:r w:rsidR="00043B81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</w:t>
      </w:r>
      <w:r w:rsidR="00EC578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vincular </w:t>
      </w:r>
      <w:r w:rsidR="00043B81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assinaturas de e-mail a um grupo de usuários.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DC779" w14:textId="77777777" w:rsidR="0023095A" w:rsidRDefault="0023095A" w:rsidP="009E1D3D">
      <w:r>
        <w:separator/>
      </w:r>
    </w:p>
  </w:endnote>
  <w:endnote w:type="continuationSeparator" w:id="0">
    <w:p w14:paraId="1C671A43" w14:textId="77777777" w:rsidR="0023095A" w:rsidRDefault="0023095A" w:rsidP="009E1D3D">
      <w:r>
        <w:continuationSeparator/>
      </w:r>
    </w:p>
  </w:endnote>
  <w:endnote w:type="continuationNotice" w:id="1">
    <w:p w14:paraId="2728CDFE" w14:textId="77777777" w:rsidR="0023095A" w:rsidRDefault="002309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F8C1A" w14:textId="77777777" w:rsidR="0023095A" w:rsidRDefault="0023095A" w:rsidP="009E1D3D">
      <w:r>
        <w:separator/>
      </w:r>
    </w:p>
  </w:footnote>
  <w:footnote w:type="continuationSeparator" w:id="0">
    <w:p w14:paraId="136BADD6" w14:textId="77777777" w:rsidR="0023095A" w:rsidRDefault="0023095A" w:rsidP="009E1D3D">
      <w:r>
        <w:continuationSeparator/>
      </w:r>
    </w:p>
  </w:footnote>
  <w:footnote w:type="continuationNotice" w:id="1">
    <w:p w14:paraId="6F568D79" w14:textId="77777777" w:rsidR="0023095A" w:rsidRDefault="002309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0"/>
  </w:num>
  <w:num w:numId="2" w16cid:durableId="1059282728">
    <w:abstractNumId w:val="2"/>
  </w:num>
  <w:num w:numId="3" w16cid:durableId="859666008">
    <w:abstractNumId w:val="3"/>
  </w:num>
  <w:num w:numId="4" w16cid:durableId="783960328">
    <w:abstractNumId w:val="5"/>
  </w:num>
  <w:num w:numId="5" w16cid:durableId="634145044">
    <w:abstractNumId w:val="4"/>
  </w:num>
  <w:num w:numId="6" w16cid:durableId="18054690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23095A"/>
    <w:rsid w:val="00264DE7"/>
    <w:rsid w:val="002A40D4"/>
    <w:rsid w:val="002E6CC7"/>
    <w:rsid w:val="002F5D0C"/>
    <w:rsid w:val="003139EE"/>
    <w:rsid w:val="00337ECA"/>
    <w:rsid w:val="00346CC9"/>
    <w:rsid w:val="00353BD8"/>
    <w:rsid w:val="003A0747"/>
    <w:rsid w:val="003B4FA0"/>
    <w:rsid w:val="003D4B8C"/>
    <w:rsid w:val="00402DE3"/>
    <w:rsid w:val="004D1739"/>
    <w:rsid w:val="004E084B"/>
    <w:rsid w:val="00501309"/>
    <w:rsid w:val="00515035"/>
    <w:rsid w:val="005B45EC"/>
    <w:rsid w:val="00632D4A"/>
    <w:rsid w:val="00637D09"/>
    <w:rsid w:val="00682B22"/>
    <w:rsid w:val="007507DD"/>
    <w:rsid w:val="00751EC0"/>
    <w:rsid w:val="00782FF2"/>
    <w:rsid w:val="007D7811"/>
    <w:rsid w:val="008A685B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24C3C"/>
    <w:rsid w:val="00A72CB8"/>
    <w:rsid w:val="00AA0DF6"/>
    <w:rsid w:val="00B13BB7"/>
    <w:rsid w:val="00B55CC9"/>
    <w:rsid w:val="00BF22B2"/>
    <w:rsid w:val="00C25CE9"/>
    <w:rsid w:val="00C91A74"/>
    <w:rsid w:val="00C963F7"/>
    <w:rsid w:val="00D132EF"/>
    <w:rsid w:val="00D13CE0"/>
    <w:rsid w:val="00D34DB4"/>
    <w:rsid w:val="00DE22C6"/>
    <w:rsid w:val="00E25C27"/>
    <w:rsid w:val="00E562B5"/>
    <w:rsid w:val="00E57F5D"/>
    <w:rsid w:val="00EC5783"/>
    <w:rsid w:val="00EE731D"/>
    <w:rsid w:val="00EF54A9"/>
    <w:rsid w:val="00F0264A"/>
    <w:rsid w:val="00F078FC"/>
    <w:rsid w:val="00F109FB"/>
    <w:rsid w:val="00F212F3"/>
    <w:rsid w:val="00F31071"/>
    <w:rsid w:val="00F37352"/>
    <w:rsid w:val="00F672D6"/>
    <w:rsid w:val="00F85B60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Props1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31</TotalTime>
  <Pages>1</Pages>
  <Words>212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32</cp:revision>
  <cp:lastPrinted>2022-11-21T21:43:00Z</cp:lastPrinted>
  <dcterms:created xsi:type="dcterms:W3CDTF">2023-07-31T19:38:00Z</dcterms:created>
  <dcterms:modified xsi:type="dcterms:W3CDTF">2023-08-01T11:26:00Z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