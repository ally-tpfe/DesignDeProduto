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10094" w14:textId="77777777" w:rsidR="00E562B5" w:rsidRDefault="00E562B5" w:rsidP="00E562B5">
      <w:pPr>
        <w:rPr>
          <w:rFonts w:ascii="Arial" w:hAnsi="Arial" w:cs="Arial"/>
        </w:rPr>
      </w:pPr>
    </w:p>
    <w:p w14:paraId="6B5102CE" w14:textId="068413C0" w:rsidR="00E562B5" w:rsidRDefault="00E562B5" w:rsidP="00E562B5">
      <w:pPr>
        <w:pStyle w:val="Ttulo1"/>
        <w:rPr>
          <w:rFonts w:ascii="Titillium Web SemiBold" w:hAnsi="Titillium Web SemiBold"/>
          <w:b/>
          <w:bCs/>
          <w:color w:val="162235"/>
        </w:rPr>
      </w:pPr>
      <w:r w:rsidRPr="00E562B5">
        <w:rPr>
          <w:rFonts w:ascii="Titillium Web SemiBold" w:hAnsi="Titillium Web SemiBold"/>
          <w:b/>
          <w:bCs/>
          <w:color w:val="162235"/>
        </w:rPr>
        <w:t>DOCUMENTO DE VALIDAÇÃO DE REQUISITO</w:t>
      </w:r>
    </w:p>
    <w:p w14:paraId="7918E009" w14:textId="77777777" w:rsidR="00E562B5" w:rsidRPr="009B7DF0" w:rsidRDefault="00E562B5" w:rsidP="00E562B5">
      <w:pPr>
        <w:rPr>
          <w:rStyle w:val="nfaseIntensa"/>
          <w:rFonts w:ascii="Titillium Web SemiBold" w:hAnsi="Titillium Web SemiBold"/>
          <w:sz w:val="28"/>
          <w:szCs w:val="28"/>
        </w:rPr>
      </w:pPr>
      <w:r w:rsidRPr="009B7DF0">
        <w:rPr>
          <w:rStyle w:val="nfaseIntensa"/>
          <w:rFonts w:ascii="Titillium Web SemiBold" w:hAnsi="Titillium Web SemiBold"/>
          <w:sz w:val="28"/>
          <w:szCs w:val="28"/>
        </w:rPr>
        <w:t>SISTEMA GERADOR DE ASSINATURAS DE E-MAIL E PLANOS DE FUNDO PARA REUNIÕES</w:t>
      </w:r>
    </w:p>
    <w:p w14:paraId="1C044B16" w14:textId="77777777" w:rsidR="00E562B5" w:rsidRPr="00E562B5" w:rsidRDefault="00E562B5" w:rsidP="00E562B5">
      <w:pPr>
        <w:rPr>
          <w:rFonts w:ascii="Arial" w:hAnsi="Arial" w:cs="Arial"/>
        </w:rPr>
      </w:pPr>
    </w:p>
    <w:p w14:paraId="70FEE252" w14:textId="71675F2E" w:rsidR="00E562B5" w:rsidRDefault="00E562B5" w:rsidP="00E562B5">
      <w:pPr>
        <w:rPr>
          <w:rFonts w:ascii="Titillium Web SemiBold" w:hAnsi="Titillium Web SemiBold"/>
          <w:b/>
          <w:bCs/>
          <w:i/>
          <w:iCs/>
          <w:color w:val="162235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 xml:space="preserve">Requisito a ser Validado: </w:t>
      </w:r>
      <w:r w:rsidR="00F85B60">
        <w:rPr>
          <w:rFonts w:ascii="Titillium Web SemiBold" w:hAnsi="Titillium Web SemiBold"/>
          <w:b/>
          <w:bCs/>
          <w:i/>
          <w:iCs/>
          <w:color w:val="162235"/>
        </w:rPr>
        <w:t>RFS005 – AMBIENTE DE ADMINISTRADOR</w:t>
      </w:r>
    </w:p>
    <w:p w14:paraId="05C55D8D" w14:textId="77777777" w:rsidR="00DE22C6" w:rsidRPr="00E562B5" w:rsidRDefault="00DE22C6" w:rsidP="00E562B5">
      <w:pPr>
        <w:rPr>
          <w:rFonts w:ascii="Arial" w:hAnsi="Arial" w:cs="Arial"/>
        </w:rPr>
      </w:pPr>
    </w:p>
    <w:p w14:paraId="7D3D60D7" w14:textId="2E16C2DD" w:rsid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Critérios de Aceitação</w:t>
      </w:r>
    </w:p>
    <w:p w14:paraId="7A54B373" w14:textId="77777777" w:rsidR="004D1739" w:rsidRDefault="004D1739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1C2BA9F8" w14:textId="33EE830D" w:rsidR="0019290C" w:rsidRDefault="0019290C" w:rsidP="0019290C">
      <w:pPr>
        <w:pStyle w:val="PargrafodaLista"/>
        <w:numPr>
          <w:ilvl w:val="0"/>
          <w:numId w:val="5"/>
        </w:num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</w:pPr>
      <w:r w:rsidRPr="00DE22C6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O sistema deve</w:t>
      </w: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 xml:space="preserve"> conter uma área de administração </w:t>
      </w:r>
      <w:r w:rsidR="003D4B8C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do sistema</w:t>
      </w:r>
    </w:p>
    <w:p w14:paraId="3C98338B" w14:textId="0DA539E4" w:rsidR="003D4B8C" w:rsidRDefault="003D4B8C" w:rsidP="0019290C">
      <w:pPr>
        <w:pStyle w:val="PargrafodaLista"/>
        <w:numPr>
          <w:ilvl w:val="0"/>
          <w:numId w:val="5"/>
        </w:num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</w:pP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O sistema deve permitir que o administrador eleja outros administradores</w:t>
      </w:r>
    </w:p>
    <w:p w14:paraId="4DE9147F" w14:textId="2E39BD72" w:rsidR="0096232D" w:rsidRPr="00EF7141" w:rsidRDefault="000F263A" w:rsidP="00EF7141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</w:rPr>
      </w:pPr>
      <w:r w:rsidRPr="00EF7141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O sistema deve permitir que o administrador altere o layout de todos os usuários da corporação, de uma equipe ou de um indivíduo</w:t>
      </w:r>
    </w:p>
    <w:p w14:paraId="54105753" w14:textId="77777777" w:rsidR="002F5D0C" w:rsidRPr="00E562B5" w:rsidRDefault="002F5D0C" w:rsidP="0096232D">
      <w:pPr>
        <w:pStyle w:val="PargrafodaLista"/>
        <w:rPr>
          <w:rFonts w:ascii="Arial" w:hAnsi="Arial" w:cs="Arial"/>
        </w:rPr>
      </w:pPr>
    </w:p>
    <w:p w14:paraId="2003D16D" w14:textId="3A3E5594" w:rsidR="00E562B5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Protótipo</w:t>
      </w: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/Demonstração</w:t>
      </w:r>
    </w:p>
    <w:p w14:paraId="77AABDB4" w14:textId="77777777" w:rsidR="00E562B5" w:rsidRPr="00F85B60" w:rsidRDefault="00E562B5" w:rsidP="00E562B5">
      <w:pPr>
        <w:rPr>
          <w:rStyle w:val="nfase"/>
          <w:rFonts w:ascii="Titillium Web" w:eastAsiaTheme="majorEastAsia" w:hAnsi="Titillium Web" w:cstheme="majorBidi"/>
          <w:color w:val="222A35" w:themeColor="text2" w:themeShade="80"/>
        </w:rPr>
      </w:pPr>
    </w:p>
    <w:p w14:paraId="4D8617F1" w14:textId="1DBBFF9B" w:rsidR="00E562B5" w:rsidRPr="00F85B60" w:rsidRDefault="00F85B60" w:rsidP="00E562B5">
      <w:pPr>
        <w:rPr>
          <w:rStyle w:val="nfase"/>
          <w:rFonts w:ascii="Titillium Web" w:eastAsiaTheme="majorEastAsia" w:hAnsi="Titillium Web" w:cstheme="majorBidi"/>
          <w:color w:val="222A35" w:themeColor="text2" w:themeShade="80"/>
        </w:rPr>
      </w:pPr>
      <w:r w:rsidRPr="00F85B60">
        <w:rPr>
          <w:rStyle w:val="nfase"/>
          <w:rFonts w:ascii="Titillium Web" w:eastAsiaTheme="majorEastAsia" w:hAnsi="Titillium Web" w:cstheme="majorBidi"/>
          <w:color w:val="222A35" w:themeColor="text2" w:themeShade="80"/>
        </w:rPr>
        <w:t>- Não se aplica</w:t>
      </w:r>
    </w:p>
    <w:p w14:paraId="0A707DA0" w14:textId="77777777" w:rsidR="00E562B5" w:rsidRPr="00E562B5" w:rsidRDefault="00E562B5" w:rsidP="00E562B5">
      <w:pPr>
        <w:rPr>
          <w:rFonts w:ascii="Arial" w:hAnsi="Arial" w:cs="Arial"/>
        </w:rPr>
      </w:pPr>
    </w:p>
    <w:p w14:paraId="18901C00" w14:textId="77777777" w:rsidR="00E562B5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Revisão de Requisitos:</w:t>
      </w:r>
    </w:p>
    <w:p w14:paraId="3B66B89C" w14:textId="37592924" w:rsidR="00E562B5" w:rsidRDefault="00637D09" w:rsidP="00637D09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 w:rsidRPr="00637D09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Durante a revisão do requisito, </w:t>
      </w:r>
      <w:r w:rsidR="007507DD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foi identificado a impossibilidade </w:t>
      </w:r>
      <w:r w:rsidR="003139EE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de vinculação de assinatura aos usuários de toda corporação de forma automática via </w:t>
      </w:r>
      <w:r w:rsidR="00C91A74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requisições de API por inexistência dessa tecnologia.</w:t>
      </w:r>
    </w:p>
    <w:p w14:paraId="3F41A49F" w14:textId="71F0B936" w:rsidR="00104221" w:rsidRDefault="00104221" w:rsidP="00637D09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</w:p>
    <w:p w14:paraId="49B632E0" w14:textId="614E8E2B" w:rsidR="00104221" w:rsidRPr="00637D09" w:rsidRDefault="002F5D0C" w:rsidP="00637D09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As alterações realizadas no layout da assinatura de um grupo de usuário serão</w:t>
      </w:r>
      <w:r w:rsidR="009F1CAE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armazenada</w:t>
      </w: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s</w:t>
      </w:r>
      <w:r w:rsidR="009F1CAE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no banco de dados e os usuários deverão gerar a sua assinatura novamente para atualizá-la</w:t>
      </w: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efetivamente</w:t>
      </w:r>
      <w:r w:rsidR="009F1CAE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.</w:t>
      </w:r>
    </w:p>
    <w:p w14:paraId="6CFCBF62" w14:textId="77777777" w:rsidR="00E57F5D" w:rsidRPr="00E562B5" w:rsidRDefault="00E57F5D" w:rsidP="00E562B5">
      <w:pPr>
        <w:rPr>
          <w:rFonts w:ascii="Arial" w:hAnsi="Arial" w:cs="Arial"/>
        </w:rPr>
      </w:pPr>
    </w:p>
    <w:p w14:paraId="52B73B11" w14:textId="3B668D40" w:rsidR="00E562B5" w:rsidRDefault="00E562B5" w:rsidP="00637D09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Decisão de Validação:</w:t>
      </w:r>
    </w:p>
    <w:p w14:paraId="500EAEE5" w14:textId="77777777" w:rsidR="00637D09" w:rsidRDefault="00637D09" w:rsidP="00637D09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3573BB04" w14:textId="0503DD4C" w:rsidR="004E084B" w:rsidRPr="00EE731D" w:rsidRDefault="00F0264A" w:rsidP="00F0264A">
      <w:pPr>
        <w:rPr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Após a análise dos critérios de aceitação</w:t>
      </w: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, </w:t>
      </w: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revisão de requisitos e validação, conclui-se que o requisito </w:t>
      </w:r>
      <w:r w:rsidR="00F85B60" w:rsidRPr="00F85B60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 xml:space="preserve">RFS005 – AMBIENTE DE ADMINISTRADOR </w:t>
      </w: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foi validado </w:t>
      </w:r>
      <w:r w:rsidR="00BF22B2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parcialmente</w:t>
      </w: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. O sistema </w:t>
      </w:r>
      <w:r w:rsidR="00DE22C6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está </w:t>
      </w:r>
      <w:r w:rsidR="00BF22B2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parcialmente </w:t>
      </w:r>
      <w:r w:rsidR="00DE22C6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apto </w:t>
      </w:r>
      <w:r w:rsidR="00C91A74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a conter uma área de administração do sistema, visto a impossibilidade de vinculação automática </w:t>
      </w:r>
      <w:r w:rsidR="005B45EC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de assinatura para todas as pessoas vinculadas ao ambiente Microsoft 365</w:t>
      </w:r>
      <w:r w:rsidR="00F21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via codificação.</w:t>
      </w:r>
    </w:p>
    <w:sectPr w:rsidR="004E084B" w:rsidRPr="00EE731D" w:rsidSect="00070656">
      <w:headerReference w:type="default" r:id="rId11"/>
      <w:footerReference w:type="default" r:id="rId12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C555B" w14:textId="77777777" w:rsidR="0087218F" w:rsidRDefault="0087218F" w:rsidP="009E1D3D">
      <w:r>
        <w:separator/>
      </w:r>
    </w:p>
  </w:endnote>
  <w:endnote w:type="continuationSeparator" w:id="0">
    <w:p w14:paraId="33F372AC" w14:textId="77777777" w:rsidR="0087218F" w:rsidRDefault="0087218F" w:rsidP="009E1D3D">
      <w:r>
        <w:continuationSeparator/>
      </w:r>
    </w:p>
  </w:endnote>
  <w:endnote w:type="continuationNotice" w:id="1">
    <w:p w14:paraId="45E83291" w14:textId="77777777" w:rsidR="0087218F" w:rsidRDefault="0087218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9BB42" w14:textId="77777777" w:rsidR="009E1D3D" w:rsidRDefault="004E084B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2BD4E48E" wp14:editId="2150F846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6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E16753" id="Agrupar 26" o:spid="_x0000_s1026" style="position:absolute;margin-left:-91.5pt;margin-top:-8.25pt;width:595.25pt;height:56.7pt;z-index:251658241" coordsize="75596,72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">
              <v:rect id="Retângulo 1" o:spid="_x0000_s1027" style="position:absolute;width:75596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" o:spid="_x0000_s1028" type="#_x0000_t75" style="position:absolute;left:13422;top:549;width:52348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r:id="rId2" o:title="" croptop="7657f"/>
              </v:shape>
              <v:line id="Conector reto 3" o:spid="_x0000_s1029" style="position:absolute;visibility:visible;mso-wrap-style:square" from="10796,100" to="68396,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 strokecolor="#003b75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AFEA0" w14:textId="77777777" w:rsidR="0087218F" w:rsidRDefault="0087218F" w:rsidP="009E1D3D">
      <w:r>
        <w:separator/>
      </w:r>
    </w:p>
  </w:footnote>
  <w:footnote w:type="continuationSeparator" w:id="0">
    <w:p w14:paraId="752733F8" w14:textId="77777777" w:rsidR="0087218F" w:rsidRDefault="0087218F" w:rsidP="009E1D3D">
      <w:r>
        <w:continuationSeparator/>
      </w:r>
    </w:p>
  </w:footnote>
  <w:footnote w:type="continuationNotice" w:id="1">
    <w:p w14:paraId="679F867E" w14:textId="77777777" w:rsidR="0087218F" w:rsidRDefault="0087218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2C520" w14:textId="77777777" w:rsidR="00957C6A" w:rsidRDefault="00957C6A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3B77F62" wp14:editId="319E955D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E3D1505" id="Agrupar 5" o:spid="_x0000_s1026" style="position:absolute;margin-left:0;margin-top:-9.65pt;width:595.25pt;height:85.05pt;z-index:251658240;mso-position-horizontal:left;mso-position-horizontal-relative:page" coordsize="75596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o:spid="_x0000_s1027" style="position:absolute;width:75596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7" o:spid="_x0000_s1028" type="#_x0000_t75" style="position:absolute;width:37798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r:id="rId3" o:title="" croptop="47706f" cropleft="10086f" cropright="19189f"/>
              </v:shape>
              <v:shape id="Imagem 8" o:spid="_x0000_s1029" type="#_x0000_t75" style="position:absolute;left:51308;top:3237;width:17088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r:id="rId4" o:title="" croptop="11241f" cropbottom="10781f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00F4E"/>
    <w:multiLevelType w:val="hybridMultilevel"/>
    <w:tmpl w:val="86968C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0403C9"/>
    <w:multiLevelType w:val="hybridMultilevel"/>
    <w:tmpl w:val="D17E67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3A3965"/>
    <w:multiLevelType w:val="hybridMultilevel"/>
    <w:tmpl w:val="0BF639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4B4E9F"/>
    <w:multiLevelType w:val="hybridMultilevel"/>
    <w:tmpl w:val="F45400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B500C0"/>
    <w:multiLevelType w:val="hybridMultilevel"/>
    <w:tmpl w:val="F2BE1B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0066963">
    <w:abstractNumId w:val="0"/>
  </w:num>
  <w:num w:numId="2" w16cid:durableId="1059282728">
    <w:abstractNumId w:val="1"/>
  </w:num>
  <w:num w:numId="3" w16cid:durableId="859666008">
    <w:abstractNumId w:val="2"/>
  </w:num>
  <w:num w:numId="4" w16cid:durableId="783960328">
    <w:abstractNumId w:val="4"/>
  </w:num>
  <w:num w:numId="5" w16cid:durableId="6341450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B5"/>
    <w:rsid w:val="00070656"/>
    <w:rsid w:val="000B2FB8"/>
    <w:rsid w:val="000C0662"/>
    <w:rsid w:val="000C6ED9"/>
    <w:rsid w:val="000F263A"/>
    <w:rsid w:val="00101A44"/>
    <w:rsid w:val="00104221"/>
    <w:rsid w:val="0019290C"/>
    <w:rsid w:val="0023095A"/>
    <w:rsid w:val="00264DE7"/>
    <w:rsid w:val="002A40D4"/>
    <w:rsid w:val="002E6CC7"/>
    <w:rsid w:val="002F5D0C"/>
    <w:rsid w:val="003139EE"/>
    <w:rsid w:val="00337ECA"/>
    <w:rsid w:val="00346CC9"/>
    <w:rsid w:val="00353BD8"/>
    <w:rsid w:val="003A0747"/>
    <w:rsid w:val="003B4FA0"/>
    <w:rsid w:val="003D4B8C"/>
    <w:rsid w:val="00402DE3"/>
    <w:rsid w:val="004D1739"/>
    <w:rsid w:val="004E084B"/>
    <w:rsid w:val="00515035"/>
    <w:rsid w:val="005B45EC"/>
    <w:rsid w:val="00632D4A"/>
    <w:rsid w:val="00637D09"/>
    <w:rsid w:val="00682B22"/>
    <w:rsid w:val="007507DD"/>
    <w:rsid w:val="00751EC0"/>
    <w:rsid w:val="007D7811"/>
    <w:rsid w:val="0087218F"/>
    <w:rsid w:val="008A685B"/>
    <w:rsid w:val="008D4118"/>
    <w:rsid w:val="0093689D"/>
    <w:rsid w:val="009417AF"/>
    <w:rsid w:val="00957C6A"/>
    <w:rsid w:val="0096232D"/>
    <w:rsid w:val="009943CB"/>
    <w:rsid w:val="009B155C"/>
    <w:rsid w:val="009E1D3D"/>
    <w:rsid w:val="009F1CAE"/>
    <w:rsid w:val="00A24C3C"/>
    <w:rsid w:val="00AA0DF6"/>
    <w:rsid w:val="00B13BB7"/>
    <w:rsid w:val="00B55CC9"/>
    <w:rsid w:val="00BF22B2"/>
    <w:rsid w:val="00C25CE9"/>
    <w:rsid w:val="00C91A74"/>
    <w:rsid w:val="00C963F7"/>
    <w:rsid w:val="00D132EF"/>
    <w:rsid w:val="00D13CE0"/>
    <w:rsid w:val="00D34DB4"/>
    <w:rsid w:val="00DE22C6"/>
    <w:rsid w:val="00E25C27"/>
    <w:rsid w:val="00E562B5"/>
    <w:rsid w:val="00E57F5D"/>
    <w:rsid w:val="00EE731D"/>
    <w:rsid w:val="00EF54A9"/>
    <w:rsid w:val="00EF7141"/>
    <w:rsid w:val="00F0264A"/>
    <w:rsid w:val="00F109FB"/>
    <w:rsid w:val="00F212F3"/>
    <w:rsid w:val="00F31071"/>
    <w:rsid w:val="00F37352"/>
    <w:rsid w:val="00F672D6"/>
    <w:rsid w:val="00F85B60"/>
    <w:rsid w:val="00FA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5D704D"/>
  <w15:chartTrackingRefBased/>
  <w15:docId w15:val="{5A64C8F0-E620-4188-B691-3B9BDE4D9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31D"/>
  </w:style>
  <w:style w:type="paragraph" w:styleId="Ttulo1">
    <w:name w:val="heading 1"/>
    <w:basedOn w:val="Normal"/>
    <w:next w:val="Normal"/>
    <w:link w:val="Ttulo1Char"/>
    <w:uiPriority w:val="9"/>
    <w:qFormat/>
    <w:rsid w:val="00E562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D3D"/>
  </w:style>
  <w:style w:type="character" w:customStyle="1" w:styleId="Ttulo1Char">
    <w:name w:val="Título 1 Char"/>
    <w:basedOn w:val="Fontepargpadro"/>
    <w:link w:val="Ttulo1"/>
    <w:uiPriority w:val="9"/>
    <w:rsid w:val="00E56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eIntensa">
    <w:name w:val="Intense Emphasis"/>
    <w:basedOn w:val="Fontepargpadro"/>
    <w:uiPriority w:val="21"/>
    <w:qFormat/>
    <w:rsid w:val="00E562B5"/>
    <w:rPr>
      <w:i/>
      <w:iCs/>
      <w:color w:val="4472C4" w:themeColor="accent1"/>
    </w:rPr>
  </w:style>
  <w:style w:type="character" w:styleId="nfase">
    <w:name w:val="Emphasis"/>
    <w:basedOn w:val="Fontepargpadro"/>
    <w:uiPriority w:val="20"/>
    <w:qFormat/>
    <w:rsid w:val="00E562B5"/>
    <w:rPr>
      <w:i/>
      <w:iCs/>
    </w:rPr>
  </w:style>
  <w:style w:type="paragraph" w:styleId="PargrafodaLista">
    <w:name w:val="List Paragraph"/>
    <w:basedOn w:val="Normal"/>
    <w:uiPriority w:val="34"/>
    <w:qFormat/>
    <w:rsid w:val="00E562B5"/>
    <w:pPr>
      <w:ind w:left="720"/>
      <w:contextualSpacing/>
    </w:pPr>
  </w:style>
  <w:style w:type="table" w:styleId="TabeladeGradeClara">
    <w:name w:val="Grid Table Light"/>
    <w:basedOn w:val="Tabelanormal"/>
    <w:uiPriority w:val="40"/>
    <w:rsid w:val="00F85B6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emf"/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Downloads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7FFCCF-87A6-4901-BCEB-4111B1238051}">
  <ds:schemaRefs>
    <ds:schemaRef ds:uri="http://schemas.microsoft.com/office/2006/metadata/properties"/>
    <ds:schemaRef ds:uri="http://schemas.microsoft.com/office/infopath/2007/PartnerControls"/>
    <ds:schemaRef ds:uri="041e79b4-5ccb-42cd-8985-4d712bfbed28"/>
    <ds:schemaRef ds:uri="37e914e7-41cb-42e8-978d-2433094235fa"/>
  </ds:schemaRefs>
</ds:datastoreItem>
</file>

<file path=customXml/itemProps3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BCCBB42-E942-4416-9994-EF08134B92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</Template>
  <TotalTime>28</TotalTime>
  <Pages>1</Pages>
  <Words>208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27</cp:revision>
  <cp:lastPrinted>2022-11-21T21:43:00Z</cp:lastPrinted>
  <dcterms:created xsi:type="dcterms:W3CDTF">2023-07-31T19:38:00Z</dcterms:created>
  <dcterms:modified xsi:type="dcterms:W3CDTF">2023-08-01T11:24:00Z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