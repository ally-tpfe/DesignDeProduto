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Heading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IntenseEmphasis"/>
          <w:rFonts w:ascii="Titillium Web SemiBold" w:hAnsi="Titillium Web SemiBold"/>
          <w:sz w:val="28"/>
          <w:szCs w:val="28"/>
        </w:rPr>
      </w:pPr>
      <w:r w:rsidRPr="009B7DF0">
        <w:rPr>
          <w:rStyle w:val="IntenseEmphasis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6BC14848" w14:textId="7393741D" w:rsidR="00E562B5" w:rsidRPr="00E562B5" w:rsidRDefault="00E562B5" w:rsidP="00E562B5">
      <w:p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0B2FB8" w:rsidRPr="000B2FB8">
        <w:rPr>
          <w:rFonts w:ascii="Titillium Web SemiBold" w:hAnsi="Titillium Web SemiBold"/>
          <w:b/>
          <w:bCs/>
          <w:i/>
          <w:iCs/>
          <w:color w:val="162235"/>
        </w:rPr>
        <w:t>RSF002 – AUTENTICAÇÃO DO USUÁRIO</w:t>
      </w:r>
    </w:p>
    <w:p w14:paraId="70FEE252" w14:textId="77777777" w:rsidR="00E562B5" w:rsidRPr="00E562B5" w:rsidRDefault="00E562B5" w:rsidP="00E562B5">
      <w:pPr>
        <w:rPr>
          <w:rFonts w:ascii="Arial" w:hAnsi="Arial" w:cs="Arial"/>
        </w:rPr>
      </w:pPr>
    </w:p>
    <w:p w14:paraId="7D3D60D7" w14:textId="2E16C2DD" w:rsidR="00E562B5" w:rsidRPr="00E562B5" w:rsidRDefault="00E562B5" w:rsidP="00E562B5">
      <w:p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058407E7" w14:textId="77777777" w:rsidR="00E562B5" w:rsidRPr="00E562B5" w:rsidRDefault="00E562B5" w:rsidP="00E562B5">
      <w:pPr>
        <w:rPr>
          <w:rStyle w:val="Emphasis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4B57C099" w14:textId="77777777" w:rsidR="0096232D" w:rsidRPr="0096232D" w:rsidRDefault="0096232D" w:rsidP="0096232D">
      <w:pPr>
        <w:pStyle w:val="ListParagraph"/>
        <w:numPr>
          <w:ilvl w:val="0"/>
          <w:numId w:val="3"/>
        </w:num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96232D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oferecer um processo de autenticação automática para os usuários.</w:t>
      </w:r>
    </w:p>
    <w:p w14:paraId="00848614" w14:textId="77777777" w:rsidR="0096232D" w:rsidRPr="0096232D" w:rsidRDefault="0096232D" w:rsidP="0096232D">
      <w:pPr>
        <w:pStyle w:val="ListParagraph"/>
        <w:numPr>
          <w:ilvl w:val="0"/>
          <w:numId w:val="3"/>
        </w:num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</w:pPr>
      <w:r w:rsidRPr="0096232D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 autenticação deve utilizar as credenciais fornecidas pela plataforma do Microsoft Teams.</w:t>
      </w:r>
    </w:p>
    <w:p w14:paraId="5B8E32DF" w14:textId="77184E3B" w:rsidR="00E562B5" w:rsidRPr="0096232D" w:rsidRDefault="0096232D" w:rsidP="0096232D">
      <w:pPr>
        <w:pStyle w:val="ListParagraph"/>
        <w:numPr>
          <w:ilvl w:val="0"/>
          <w:numId w:val="3"/>
        </w:numPr>
        <w:rPr>
          <w:rStyle w:val="Emphasis"/>
          <w:rFonts w:ascii="Arial" w:hAnsi="Arial" w:cs="Arial"/>
          <w:i w:val="0"/>
          <w:iCs w:val="0"/>
        </w:rPr>
      </w:pPr>
      <w:r w:rsidRPr="0096232D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 sistema deve garantir que a validação de identidade seja gerenciada pelo lado da Microsoft.</w:t>
      </w:r>
    </w:p>
    <w:p w14:paraId="4DE9147F" w14:textId="77777777" w:rsidR="0096232D" w:rsidRPr="00E562B5" w:rsidRDefault="0096232D" w:rsidP="0096232D">
      <w:pPr>
        <w:pStyle w:val="ListParagraph"/>
        <w:rPr>
          <w:rFonts w:ascii="Arial" w:hAnsi="Arial" w:cs="Arial"/>
        </w:rPr>
      </w:pPr>
    </w:p>
    <w:p w14:paraId="2003D16D" w14:textId="3A3E5594" w:rsidR="00E562B5" w:rsidRPr="00E562B5" w:rsidRDefault="00E562B5" w:rsidP="00E562B5">
      <w:pPr>
        <w:rPr>
          <w:rStyle w:val="Emphasis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77AABDB4" w14:textId="77777777" w:rsidR="00E562B5" w:rsidRPr="00E562B5" w:rsidRDefault="00E562B5" w:rsidP="00E562B5">
      <w:pPr>
        <w:rPr>
          <w:rFonts w:ascii="Arial" w:hAnsi="Arial" w:cs="Arial"/>
        </w:rPr>
      </w:pPr>
    </w:p>
    <w:p w14:paraId="6A5B18F8" w14:textId="2FFBC3AF" w:rsidR="0096232D" w:rsidRPr="00637D09" w:rsidRDefault="0096232D" w:rsidP="0096232D">
      <w:pPr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Não se aplica.</w:t>
      </w:r>
    </w:p>
    <w:p w14:paraId="4D8617F1" w14:textId="0465D893" w:rsidR="00E562B5" w:rsidRPr="00E562B5" w:rsidRDefault="00E562B5" w:rsidP="00E562B5">
      <w:pPr>
        <w:rPr>
          <w:rFonts w:ascii="Arial" w:hAnsi="Arial" w:cs="Arial"/>
        </w:rPr>
      </w:pP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431593A4" w:rsidR="00E562B5" w:rsidRPr="00637D09" w:rsidRDefault="00637D09" w:rsidP="00637D09">
      <w:pPr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Durante a revisão do requisito, não foram identificados problemas ou inconsistências relacionados </w:t>
      </w:r>
      <w:r w:rsidR="008C04E7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ao processo de autenticação</w:t>
      </w:r>
      <w:r w:rsidRPr="00637D09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17CBCFA1" w14:textId="77777777" w:rsidR="00E562B5" w:rsidRPr="00E562B5" w:rsidRDefault="00E562B5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123EB1CD" w:rsidR="004E084B" w:rsidRPr="00EE731D" w:rsidRDefault="00EE731D" w:rsidP="00E562B5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E731D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EE731D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revisão de requisitos e</w:t>
      </w:r>
      <w:r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validação</w:t>
      </w:r>
      <w:r w:rsidRPr="00EE731D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conclui-se que o requisito </w:t>
      </w:r>
      <w:r w:rsidRPr="00EE731D">
        <w:rPr>
          <w:rFonts w:ascii="Titillium Web SemiBold" w:hAnsi="Titillium Web SemiBold"/>
          <w:b/>
          <w:bCs/>
          <w:color w:val="162235"/>
        </w:rPr>
        <w:t>RSF002 – AUTENTICAÇÃO DO USUÁRIO</w:t>
      </w:r>
      <w:r>
        <w:rPr>
          <w:rStyle w:val="Emphasis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 </w:t>
      </w:r>
      <w:r w:rsidRPr="00EE731D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positivamente. A autenticação automática do usuário utilizando as credenciais do Microsoft Teams </w:t>
      </w:r>
      <w:r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apta a ser</w:t>
      </w:r>
      <w:r w:rsidRPr="00EE731D">
        <w:rPr>
          <w:rStyle w:val="Emphasis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implementada com sucesso e atende às expectativas dos usuários.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6BDEE" w14:textId="77777777" w:rsidR="00E562B5" w:rsidRDefault="00E562B5" w:rsidP="009E1D3D">
      <w:r>
        <w:separator/>
      </w:r>
    </w:p>
  </w:endnote>
  <w:endnote w:type="continuationSeparator" w:id="0">
    <w:p w14:paraId="36033619" w14:textId="77777777" w:rsidR="00E562B5" w:rsidRDefault="00E562B5" w:rsidP="009E1D3D">
      <w:r>
        <w:continuationSeparator/>
      </w:r>
    </w:p>
  </w:endnote>
  <w:endnote w:type="continuationNotice" w:id="1">
    <w:p w14:paraId="79241B37" w14:textId="77777777" w:rsidR="00B55CC9" w:rsidRDefault="00B55C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9BB42" w14:textId="77777777" w:rsidR="009E1D3D" w:rsidRDefault="004E084B">
    <w:pPr>
      <w:pStyle w:val="Footer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Group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w14:anchorId="1A4CD00E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6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A4DFD" w14:textId="77777777" w:rsidR="00E562B5" w:rsidRDefault="00E562B5" w:rsidP="009E1D3D">
      <w:r>
        <w:separator/>
      </w:r>
    </w:p>
  </w:footnote>
  <w:footnote w:type="continuationSeparator" w:id="0">
    <w:p w14:paraId="57480064" w14:textId="77777777" w:rsidR="00E562B5" w:rsidRDefault="00E562B5" w:rsidP="009E1D3D">
      <w:r>
        <w:continuationSeparator/>
      </w:r>
    </w:p>
  </w:footnote>
  <w:footnote w:type="continuationNotice" w:id="1">
    <w:p w14:paraId="27B53897" w14:textId="77777777" w:rsidR="00B55CC9" w:rsidRDefault="00B55C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2C520" w14:textId="77777777" w:rsidR="00957C6A" w:rsidRDefault="00957C6A">
    <w:pPr>
      <w:pStyle w:val="Header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arto="http://schemas.microsoft.com/office/word/2006/arto">
          <w:pict>
            <v:group w14:anchorId="55031792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1"/>
  </w:num>
  <w:num w:numId="3" w16cid:durableId="85966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70656"/>
    <w:rsid w:val="000B2FB8"/>
    <w:rsid w:val="000C0662"/>
    <w:rsid w:val="000C6ED9"/>
    <w:rsid w:val="000E4B0F"/>
    <w:rsid w:val="00101A44"/>
    <w:rsid w:val="00264DE7"/>
    <w:rsid w:val="002A40D4"/>
    <w:rsid w:val="002F712D"/>
    <w:rsid w:val="00337ECA"/>
    <w:rsid w:val="00346CC9"/>
    <w:rsid w:val="00353BD8"/>
    <w:rsid w:val="003B4FA0"/>
    <w:rsid w:val="00402DE3"/>
    <w:rsid w:val="004E084B"/>
    <w:rsid w:val="00515035"/>
    <w:rsid w:val="00632D4A"/>
    <w:rsid w:val="00637D09"/>
    <w:rsid w:val="00682B22"/>
    <w:rsid w:val="00751EC0"/>
    <w:rsid w:val="007D7811"/>
    <w:rsid w:val="008A685B"/>
    <w:rsid w:val="008C04E7"/>
    <w:rsid w:val="008D4118"/>
    <w:rsid w:val="0093689D"/>
    <w:rsid w:val="009417AF"/>
    <w:rsid w:val="00957C6A"/>
    <w:rsid w:val="0096232D"/>
    <w:rsid w:val="009B155C"/>
    <w:rsid w:val="009E1D3D"/>
    <w:rsid w:val="00B13BB7"/>
    <w:rsid w:val="00B55CC9"/>
    <w:rsid w:val="00C25CE9"/>
    <w:rsid w:val="00D132EF"/>
    <w:rsid w:val="00D34DB4"/>
    <w:rsid w:val="00E25C27"/>
    <w:rsid w:val="00E562B5"/>
    <w:rsid w:val="00EE731D"/>
    <w:rsid w:val="00EF54A9"/>
    <w:rsid w:val="00F109FB"/>
    <w:rsid w:val="00F31071"/>
    <w:rsid w:val="00F37352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5D704D"/>
  <w15:chartTrackingRefBased/>
  <w15:docId w15:val="{C5091322-46D7-4032-B381-3EB924A0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Heading1">
    <w:name w:val="heading 1"/>
    <w:basedOn w:val="Normal"/>
    <w:next w:val="Normal"/>
    <w:link w:val="Heading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1D3D"/>
  </w:style>
  <w:style w:type="paragraph" w:styleId="Footer">
    <w:name w:val="footer"/>
    <w:basedOn w:val="Normal"/>
    <w:link w:val="Footer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1D3D"/>
  </w:style>
  <w:style w:type="character" w:customStyle="1" w:styleId="Heading1Char">
    <w:name w:val="Heading 1 Char"/>
    <w:basedOn w:val="DefaultParagraphFont"/>
    <w:link w:val="Heading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E562B5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E562B5"/>
    <w:rPr>
      <w:i/>
      <w:iCs/>
    </w:rPr>
  </w:style>
  <w:style w:type="paragraph" w:styleId="ListParagraph">
    <w:name w:val="List Paragraph"/>
    <w:basedOn w:val="Normal"/>
    <w:uiPriority w:val="34"/>
    <w:qFormat/>
    <w:rsid w:val="00E56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Relationship Id="rId6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7FFCCF-87A6-4901-BCEB-4111B1238051}">
  <ds:schemaRefs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dcmitype/"/>
    <ds:schemaRef ds:uri="37e914e7-41cb-42e8-978d-2433094235fa"/>
    <ds:schemaRef ds:uri="041e79b4-5ccb-42cd-8985-4d712bfbed28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TemplatePapelTimbrado-Tipo1.dotx</Template>
  <TotalTime>5</TotalTime>
  <Pages>1</Pages>
  <Words>150</Words>
  <Characters>855</Characters>
  <Application>Microsoft Office Word</Application>
  <DocSecurity>4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8</cp:revision>
  <cp:lastPrinted>2022-11-22T07:43:00Z</cp:lastPrinted>
  <dcterms:created xsi:type="dcterms:W3CDTF">2023-08-01T03:32:00Z</dcterms:created>
  <dcterms:modified xsi:type="dcterms:W3CDTF">2023-08-01T17:37:00Z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