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9C453" w14:textId="74ED2D04" w:rsidR="00804A4F" w:rsidRPr="00804A4F" w:rsidRDefault="00804A4F" w:rsidP="00804A4F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804A4F">
        <w:rPr>
          <w:rFonts w:ascii="Titillium Web SemiBold" w:hAnsi="Titillium Web SemiBold"/>
          <w:b/>
          <w:bCs/>
          <w:color w:val="162235"/>
        </w:rPr>
        <w:t>RELATÓRIO DE ESTUDO DE VIABLIDADE</w:t>
      </w:r>
    </w:p>
    <w:p w14:paraId="124D893C" w14:textId="77777777" w:rsidR="00804A4F" w:rsidRPr="00804A4F" w:rsidRDefault="00804A4F" w:rsidP="00804A4F">
      <w:pPr>
        <w:rPr>
          <w:rStyle w:val="nfaseIntensa"/>
          <w:rFonts w:ascii="Titillium Web SemiBold" w:hAnsi="Titillium Web SemiBold"/>
        </w:rPr>
      </w:pPr>
      <w:r w:rsidRPr="00804A4F">
        <w:rPr>
          <w:rStyle w:val="nfaseIntensa"/>
          <w:rFonts w:ascii="Titillium Web SemiBold" w:hAnsi="Titillium Web SemiBold"/>
        </w:rPr>
        <w:t>SISTEMA GERADOR DE ASSINATURAS DE E-MAIL E PLANOS DE FUNDO PARA REUNIÕES</w:t>
      </w:r>
    </w:p>
    <w:p w14:paraId="62309301" w14:textId="77777777" w:rsidR="004E084B" w:rsidRDefault="004E084B" w:rsidP="00804A4F"/>
    <w:p w14:paraId="043854C1" w14:textId="77777777" w:rsidR="00804A4F" w:rsidRDefault="00804A4F" w:rsidP="00804A4F"/>
    <w:p w14:paraId="3742BEBD" w14:textId="3D72519E" w:rsidR="00804A4F" w:rsidRDefault="00804A4F" w:rsidP="00804A4F">
      <w:pPr>
        <w:pStyle w:val="Ttulo1"/>
        <w:rPr>
          <w:rFonts w:ascii="Titillium Web SemiBold" w:hAnsi="Titillium Web SemiBold"/>
          <w:sz w:val="28"/>
          <w:szCs w:val="28"/>
        </w:rPr>
      </w:pPr>
      <w:r w:rsidRPr="00804A4F">
        <w:rPr>
          <w:rFonts w:ascii="Titillium Web SemiBold" w:hAnsi="Titillium Web SemiBold"/>
          <w:sz w:val="28"/>
          <w:szCs w:val="28"/>
        </w:rPr>
        <w:t>INTRODUÇÃO</w:t>
      </w:r>
    </w:p>
    <w:p w14:paraId="62ECA8BA" w14:textId="77777777" w:rsidR="00804A4F" w:rsidRPr="00804A4F" w:rsidRDefault="00804A4F" w:rsidP="00804A4F"/>
    <w:p w14:paraId="1A68E3BC" w14:textId="572E57F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 xml:space="preserve">O objetivo deste relatório é apresentar o estudo de viabilidade do projeto </w:t>
      </w:r>
      <w:r>
        <w:rPr>
          <w:rFonts w:ascii="Titillium Web" w:hAnsi="Titillium Web"/>
          <w:sz w:val="22"/>
          <w:szCs w:val="22"/>
        </w:rPr>
        <w:t>do Sistema gerador de assinaturas de e-mail e planos de fundo para reuniões</w:t>
      </w:r>
      <w:r w:rsidRPr="00804A4F">
        <w:rPr>
          <w:rFonts w:ascii="Titillium Web" w:hAnsi="Titillium Web"/>
          <w:sz w:val="22"/>
          <w:szCs w:val="22"/>
        </w:rPr>
        <w:t>. Neste documento, serão abordadas as seguintes áreas de avaliação de viabilidade:</w:t>
      </w:r>
    </w:p>
    <w:p w14:paraId="51180060" w14:textId="7777777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</w:p>
    <w:p w14:paraId="44F56456" w14:textId="7777777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1.</w:t>
      </w:r>
      <w:r w:rsidRPr="00804A4F">
        <w:rPr>
          <w:rFonts w:ascii="Titillium Web" w:hAnsi="Titillium Web"/>
          <w:sz w:val="22"/>
          <w:szCs w:val="22"/>
        </w:rPr>
        <w:tab/>
        <w:t>Avaliação de Viabilidade Técnica</w:t>
      </w:r>
    </w:p>
    <w:p w14:paraId="15170432" w14:textId="7777777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2.</w:t>
      </w:r>
      <w:r w:rsidRPr="00804A4F">
        <w:rPr>
          <w:rFonts w:ascii="Titillium Web" w:hAnsi="Titillium Web"/>
          <w:sz w:val="22"/>
          <w:szCs w:val="22"/>
        </w:rPr>
        <w:tab/>
        <w:t>Avaliação de Viabilidade Econômica</w:t>
      </w:r>
    </w:p>
    <w:p w14:paraId="2F08BA8C" w14:textId="77777777" w:rsidR="00804A4F" w:rsidRP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3.</w:t>
      </w:r>
      <w:r w:rsidRPr="00804A4F">
        <w:rPr>
          <w:rFonts w:ascii="Titillium Web" w:hAnsi="Titillium Web"/>
          <w:sz w:val="22"/>
          <w:szCs w:val="22"/>
        </w:rPr>
        <w:tab/>
        <w:t>Avaliação de Viabilidade Operacional</w:t>
      </w:r>
    </w:p>
    <w:p w14:paraId="7918A121" w14:textId="7CE9522A" w:rsid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4.</w:t>
      </w:r>
      <w:r w:rsidRPr="00804A4F">
        <w:rPr>
          <w:rFonts w:ascii="Titillium Web" w:hAnsi="Titillium Web"/>
          <w:sz w:val="22"/>
          <w:szCs w:val="22"/>
        </w:rPr>
        <w:tab/>
        <w:t>Avaliação de Viabilidade Legal</w:t>
      </w:r>
    </w:p>
    <w:p w14:paraId="62316CA4" w14:textId="77777777" w:rsidR="00804A4F" w:rsidRDefault="00804A4F" w:rsidP="00804A4F">
      <w:pPr>
        <w:rPr>
          <w:rFonts w:ascii="Titillium Web" w:hAnsi="Titillium Web"/>
          <w:sz w:val="22"/>
          <w:szCs w:val="22"/>
        </w:rPr>
      </w:pPr>
    </w:p>
    <w:p w14:paraId="66F7DBFD" w14:textId="5DF6B9D1" w:rsidR="00804A4F" w:rsidRDefault="00804A4F" w:rsidP="00804A4F">
      <w:pPr>
        <w:pStyle w:val="Ttulo1"/>
        <w:rPr>
          <w:rFonts w:ascii="Titillium Web SemiBold" w:hAnsi="Titillium Web SemiBold"/>
          <w:sz w:val="28"/>
          <w:szCs w:val="28"/>
        </w:rPr>
      </w:pPr>
      <w:r>
        <w:rPr>
          <w:rFonts w:ascii="Titillium Web SemiBold" w:hAnsi="Titillium Web SemiBold"/>
          <w:sz w:val="28"/>
          <w:szCs w:val="28"/>
        </w:rPr>
        <w:t>AVALIAÇÃO DE VIABILIDADE TÉCNICA</w:t>
      </w:r>
    </w:p>
    <w:p w14:paraId="4DBF5ED0" w14:textId="77777777" w:rsidR="00804A4F" w:rsidRPr="00804A4F" w:rsidRDefault="00804A4F" w:rsidP="00804A4F"/>
    <w:p w14:paraId="5465F86A" w14:textId="269126EF" w:rsidR="00804A4F" w:rsidRDefault="00804A4F" w:rsidP="00804A4F">
      <w:pPr>
        <w:rPr>
          <w:rFonts w:ascii="Titillium Web" w:hAnsi="Titillium Web"/>
          <w:sz w:val="22"/>
          <w:szCs w:val="22"/>
        </w:rPr>
      </w:pPr>
      <w:r w:rsidRPr="00804A4F">
        <w:rPr>
          <w:rFonts w:ascii="Titillium Web" w:hAnsi="Titillium Web"/>
          <w:sz w:val="22"/>
          <w:szCs w:val="22"/>
        </w:rPr>
        <w:t>Nesta seção, foram analisadas as tecnologias e ferramentas necessárias para o desenvolvimento do projeto, bem como os prazos estimados para conclusão de cada etapa. Os principais pontos abordados nesta avaliação são:</w:t>
      </w:r>
    </w:p>
    <w:p w14:paraId="363DD1CB" w14:textId="77777777" w:rsidR="00804A4F" w:rsidRDefault="00804A4F" w:rsidP="00804A4F">
      <w:pPr>
        <w:rPr>
          <w:rFonts w:ascii="Titillium Web" w:hAnsi="Titillium Web"/>
          <w:sz w:val="22"/>
          <w:szCs w:val="22"/>
        </w:rPr>
      </w:pPr>
    </w:p>
    <w:p w14:paraId="59C352BB" w14:textId="7946235F" w:rsidR="00804A4F" w:rsidRDefault="00804A4F" w:rsidP="00804A4F">
      <w:pPr>
        <w:pStyle w:val="PargrafodaLista"/>
        <w:numPr>
          <w:ilvl w:val="0"/>
          <w:numId w:val="2"/>
        </w:numPr>
        <w:rPr>
          <w:rFonts w:ascii="Titillium Web SemiBold" w:hAnsi="Titillium Web SemiBold"/>
          <w:sz w:val="22"/>
          <w:szCs w:val="22"/>
        </w:rPr>
      </w:pPr>
      <w:r w:rsidRPr="00804A4F">
        <w:rPr>
          <w:rFonts w:ascii="Titillium Web SemiBold" w:hAnsi="Titillium Web SemiBold"/>
          <w:sz w:val="22"/>
          <w:szCs w:val="22"/>
        </w:rPr>
        <w:t>Tecnologias e Ferramentas:</w:t>
      </w:r>
    </w:p>
    <w:p w14:paraId="7C940BC7" w14:textId="77777777" w:rsidR="00804A4F" w:rsidRDefault="00804A4F" w:rsidP="00804A4F">
      <w:pPr>
        <w:rPr>
          <w:rFonts w:ascii="Titillium Web" w:hAnsi="Titillium Web"/>
          <w:sz w:val="22"/>
          <w:szCs w:val="22"/>
        </w:rPr>
      </w:pPr>
    </w:p>
    <w:tbl>
      <w:tblPr>
        <w:tblStyle w:val="TabeladeGradeClara"/>
        <w:tblW w:w="8647" w:type="dxa"/>
        <w:tblInd w:w="137" w:type="dxa"/>
        <w:tblLook w:val="04A0" w:firstRow="1" w:lastRow="0" w:firstColumn="1" w:lastColumn="0" w:noHBand="0" w:noVBand="1"/>
      </w:tblPr>
      <w:tblGrid>
        <w:gridCol w:w="1866"/>
        <w:gridCol w:w="1536"/>
        <w:gridCol w:w="2693"/>
        <w:gridCol w:w="2552"/>
      </w:tblGrid>
      <w:tr w:rsidR="00D658EC" w:rsidRPr="00587345" w14:paraId="438792E0" w14:textId="77749DE4" w:rsidTr="00AA68DA">
        <w:trPr>
          <w:trHeight w:val="571"/>
        </w:trPr>
        <w:tc>
          <w:tcPr>
            <w:tcW w:w="1866" w:type="dxa"/>
            <w:vAlign w:val="center"/>
          </w:tcPr>
          <w:p w14:paraId="5C5853E3" w14:textId="7A3293BB" w:rsidR="00D658EC" w:rsidRPr="00587345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TECNOLOGIA</w:t>
            </w:r>
          </w:p>
        </w:tc>
        <w:tc>
          <w:tcPr>
            <w:tcW w:w="1536" w:type="dxa"/>
            <w:vAlign w:val="center"/>
          </w:tcPr>
          <w:p w14:paraId="43971749" w14:textId="149F7EB2" w:rsidR="00D658EC" w:rsidRPr="00587345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NOME</w:t>
            </w:r>
          </w:p>
        </w:tc>
        <w:tc>
          <w:tcPr>
            <w:tcW w:w="2693" w:type="dxa"/>
            <w:vAlign w:val="center"/>
          </w:tcPr>
          <w:p w14:paraId="166533F9" w14:textId="5A0A407B" w:rsidR="00D658EC" w:rsidRPr="00587345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DESENVOLVEDOR</w:t>
            </w:r>
          </w:p>
        </w:tc>
        <w:tc>
          <w:tcPr>
            <w:tcW w:w="2552" w:type="dxa"/>
          </w:tcPr>
          <w:p w14:paraId="4FDA26D8" w14:textId="3B43AA18" w:rsidR="00D658EC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DISPONIBILIDADE DE DOCUMENTAÇÃO</w:t>
            </w:r>
          </w:p>
        </w:tc>
      </w:tr>
      <w:tr w:rsidR="00D658EC" w:rsidRPr="00587345" w14:paraId="46DC11EF" w14:textId="7F10FF69" w:rsidTr="00AA68DA">
        <w:trPr>
          <w:trHeight w:val="571"/>
        </w:trPr>
        <w:tc>
          <w:tcPr>
            <w:tcW w:w="1866" w:type="dxa"/>
            <w:vAlign w:val="center"/>
          </w:tcPr>
          <w:p w14:paraId="431A76CA" w14:textId="7D01A984" w:rsidR="00D658EC" w:rsidRPr="00D658EC" w:rsidRDefault="00D658EC" w:rsidP="00D658EC">
            <w:p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 w:rsidRPr="00D658EC"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LINGUAGEM DE PROGRAMAÇÃO</w:t>
            </w:r>
          </w:p>
        </w:tc>
        <w:tc>
          <w:tcPr>
            <w:tcW w:w="1536" w:type="dxa"/>
            <w:vAlign w:val="center"/>
          </w:tcPr>
          <w:p w14:paraId="694BEDEF" w14:textId="6B3F51C7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 w:rsidRPr="00D658EC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TYPESCRIPT</w:t>
            </w:r>
          </w:p>
        </w:tc>
        <w:tc>
          <w:tcPr>
            <w:tcW w:w="2693" w:type="dxa"/>
            <w:vAlign w:val="center"/>
          </w:tcPr>
          <w:p w14:paraId="20F3DFC3" w14:textId="5C67BF52" w:rsidR="00D658EC" w:rsidRPr="00D658EC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ALLYSON RODRIGUES</w:t>
            </w:r>
          </w:p>
        </w:tc>
        <w:tc>
          <w:tcPr>
            <w:tcW w:w="2552" w:type="dxa"/>
            <w:vAlign w:val="center"/>
          </w:tcPr>
          <w:p w14:paraId="4A236245" w14:textId="03045D73" w:rsidR="00D658EC" w:rsidRPr="00D658EC" w:rsidRDefault="00D658EC" w:rsidP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ALTA</w:t>
            </w:r>
          </w:p>
        </w:tc>
      </w:tr>
      <w:tr w:rsidR="00D658EC" w:rsidRPr="00587345" w14:paraId="60DAF018" w14:textId="4A7DC61C" w:rsidTr="00AA68DA">
        <w:trPr>
          <w:trHeight w:val="571"/>
        </w:trPr>
        <w:tc>
          <w:tcPr>
            <w:tcW w:w="1866" w:type="dxa"/>
            <w:vAlign w:val="center"/>
          </w:tcPr>
          <w:p w14:paraId="36F4866C" w14:textId="33E6030F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FRAMEWORK</w:t>
            </w:r>
          </w:p>
        </w:tc>
        <w:tc>
          <w:tcPr>
            <w:tcW w:w="1536" w:type="dxa"/>
            <w:vAlign w:val="center"/>
          </w:tcPr>
          <w:p w14:paraId="5DD5A7C9" w14:textId="68C035A3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REACTJS</w:t>
            </w:r>
          </w:p>
        </w:tc>
        <w:tc>
          <w:tcPr>
            <w:tcW w:w="2693" w:type="dxa"/>
            <w:vAlign w:val="center"/>
          </w:tcPr>
          <w:p w14:paraId="6892BFF4" w14:textId="27487D3B" w:rsidR="00D658EC" w:rsidRPr="00D658EC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ALLYSON RODRIGUES</w:t>
            </w:r>
          </w:p>
        </w:tc>
        <w:tc>
          <w:tcPr>
            <w:tcW w:w="2552" w:type="dxa"/>
            <w:vAlign w:val="center"/>
          </w:tcPr>
          <w:p w14:paraId="5626003B" w14:textId="793595CC" w:rsidR="00D658EC" w:rsidRPr="00D658EC" w:rsidRDefault="00D658EC" w:rsidP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ALTA</w:t>
            </w:r>
          </w:p>
        </w:tc>
      </w:tr>
      <w:tr w:rsidR="00D658EC" w:rsidRPr="00587345" w14:paraId="12C8DFB1" w14:textId="0AE3AC08" w:rsidTr="00AA68DA">
        <w:trPr>
          <w:trHeight w:val="571"/>
        </w:trPr>
        <w:tc>
          <w:tcPr>
            <w:tcW w:w="1866" w:type="dxa"/>
            <w:vAlign w:val="center"/>
          </w:tcPr>
          <w:p w14:paraId="53D9CC4F" w14:textId="406205D6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BIBLIOTECAS</w:t>
            </w:r>
          </w:p>
        </w:tc>
        <w:tc>
          <w:tcPr>
            <w:tcW w:w="1536" w:type="dxa"/>
            <w:vAlign w:val="center"/>
          </w:tcPr>
          <w:p w14:paraId="5EBC10C8" w14:textId="77777777" w:rsid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MS TEAMS TOOLKIT, REACT-HOOK-FORM,</w:t>
            </w:r>
          </w:p>
          <w:p w14:paraId="63A19252" w14:textId="77777777" w:rsid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STITCHES,</w:t>
            </w:r>
          </w:p>
          <w:p w14:paraId="657FC3FF" w14:textId="1EB90553" w:rsidR="00D658EC" w:rsidRPr="00D658EC" w:rsidRDefault="00D658EC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ZOD, AXIOS</w:t>
            </w:r>
          </w:p>
        </w:tc>
        <w:tc>
          <w:tcPr>
            <w:tcW w:w="2693" w:type="dxa"/>
            <w:vAlign w:val="center"/>
          </w:tcPr>
          <w:p w14:paraId="718EEA8C" w14:textId="27EDCF22" w:rsidR="00D658EC" w:rsidRPr="00D658EC" w:rsidRDefault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ALLYSON RODRIGUES</w:t>
            </w:r>
          </w:p>
        </w:tc>
        <w:tc>
          <w:tcPr>
            <w:tcW w:w="2552" w:type="dxa"/>
            <w:vAlign w:val="center"/>
          </w:tcPr>
          <w:p w14:paraId="5B4B6527" w14:textId="55E7C8B5" w:rsidR="00D658EC" w:rsidRPr="00D658EC" w:rsidRDefault="00D658EC" w:rsidP="00D658EC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ALTA</w:t>
            </w:r>
          </w:p>
        </w:tc>
      </w:tr>
    </w:tbl>
    <w:p w14:paraId="6023B817" w14:textId="77777777" w:rsidR="00D658EC" w:rsidRDefault="00D658EC" w:rsidP="00D658EC">
      <w:pPr>
        <w:ind w:left="360"/>
        <w:rPr>
          <w:rFonts w:ascii="Titillium Web" w:hAnsi="Titillium Web"/>
          <w:sz w:val="22"/>
          <w:szCs w:val="22"/>
        </w:rPr>
      </w:pPr>
    </w:p>
    <w:p w14:paraId="47998122" w14:textId="77777777" w:rsidR="00AA68DA" w:rsidRDefault="00AA68DA" w:rsidP="00D658EC">
      <w:pPr>
        <w:ind w:left="360"/>
        <w:rPr>
          <w:rFonts w:ascii="Titillium Web" w:hAnsi="Titillium Web"/>
          <w:sz w:val="22"/>
          <w:szCs w:val="22"/>
        </w:rPr>
      </w:pPr>
    </w:p>
    <w:p w14:paraId="6511BEEE" w14:textId="77777777" w:rsidR="00AA68DA" w:rsidRDefault="00AA68DA" w:rsidP="00D658EC">
      <w:pPr>
        <w:ind w:left="360"/>
        <w:rPr>
          <w:rFonts w:ascii="Titillium Web" w:hAnsi="Titillium Web"/>
          <w:sz w:val="22"/>
          <w:szCs w:val="22"/>
        </w:rPr>
      </w:pPr>
    </w:p>
    <w:p w14:paraId="65AF9BB4" w14:textId="77777777" w:rsidR="00AA68DA" w:rsidRDefault="00AA68DA" w:rsidP="00D658EC">
      <w:pPr>
        <w:ind w:left="360"/>
        <w:rPr>
          <w:rFonts w:ascii="Titillium Web" w:hAnsi="Titillium Web"/>
          <w:sz w:val="22"/>
          <w:szCs w:val="22"/>
        </w:rPr>
      </w:pPr>
    </w:p>
    <w:p w14:paraId="72AB991F" w14:textId="307C201E" w:rsidR="00D658EC" w:rsidRDefault="00D658EC" w:rsidP="00D658EC">
      <w:pPr>
        <w:pStyle w:val="PargrafodaLista"/>
        <w:numPr>
          <w:ilvl w:val="0"/>
          <w:numId w:val="2"/>
        </w:numPr>
        <w:rPr>
          <w:rFonts w:ascii="Titillium Web SemiBold" w:hAnsi="Titillium Web SemiBold"/>
          <w:sz w:val="22"/>
          <w:szCs w:val="22"/>
        </w:rPr>
      </w:pPr>
      <w:r w:rsidRPr="00D658EC">
        <w:rPr>
          <w:rFonts w:ascii="Titillium Web SemiBold" w:hAnsi="Titillium Web SemiBold"/>
          <w:sz w:val="22"/>
          <w:szCs w:val="22"/>
        </w:rPr>
        <w:lastRenderedPageBreak/>
        <w:t>Prazos para desenvolvimento:</w:t>
      </w:r>
    </w:p>
    <w:p w14:paraId="6C85B1BE" w14:textId="77777777" w:rsidR="00AA68DA" w:rsidRPr="00D658EC" w:rsidRDefault="00AA68DA" w:rsidP="00AA68DA">
      <w:pPr>
        <w:pStyle w:val="PargrafodaLista"/>
        <w:rPr>
          <w:rFonts w:ascii="Titillium Web SemiBold" w:hAnsi="Titillium Web SemiBold"/>
          <w:sz w:val="22"/>
          <w:szCs w:val="22"/>
        </w:rPr>
      </w:pPr>
    </w:p>
    <w:tbl>
      <w:tblPr>
        <w:tblStyle w:val="TabeladeGradeClara"/>
        <w:tblW w:w="9639" w:type="dxa"/>
        <w:tblInd w:w="137" w:type="dxa"/>
        <w:tblLook w:val="04A0" w:firstRow="1" w:lastRow="0" w:firstColumn="1" w:lastColumn="0" w:noHBand="0" w:noVBand="1"/>
      </w:tblPr>
      <w:tblGrid>
        <w:gridCol w:w="3260"/>
        <w:gridCol w:w="1843"/>
        <w:gridCol w:w="1871"/>
        <w:gridCol w:w="2665"/>
      </w:tblGrid>
      <w:tr w:rsidR="0048053F" w14:paraId="12B387B5" w14:textId="3B227336" w:rsidTr="006E77D4">
        <w:trPr>
          <w:trHeight w:val="544"/>
        </w:trPr>
        <w:tc>
          <w:tcPr>
            <w:tcW w:w="3260" w:type="dxa"/>
            <w:vAlign w:val="center"/>
          </w:tcPr>
          <w:p w14:paraId="51E84CEF" w14:textId="303D1A1A" w:rsidR="0048053F" w:rsidRPr="0048053F" w:rsidRDefault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48053F">
              <w:rPr>
                <w:rFonts w:ascii="Titillium Web SemiBold" w:hAnsi="Titillium Web SemiBold"/>
                <w:b/>
                <w:bCs/>
                <w:color w:val="162235"/>
              </w:rPr>
              <w:t>ETAPA</w:t>
            </w:r>
          </w:p>
        </w:tc>
        <w:tc>
          <w:tcPr>
            <w:tcW w:w="1843" w:type="dxa"/>
            <w:vAlign w:val="center"/>
          </w:tcPr>
          <w:p w14:paraId="57DC5679" w14:textId="5362E5A3" w:rsidR="0048053F" w:rsidRPr="0048053F" w:rsidRDefault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48053F">
              <w:rPr>
                <w:rFonts w:ascii="Titillium Web SemiBold" w:hAnsi="Titillium Web SemiBold"/>
                <w:b/>
                <w:bCs/>
                <w:color w:val="162235"/>
              </w:rPr>
              <w:t>DURAÇÃO DA SPRINT</w:t>
            </w:r>
          </w:p>
        </w:tc>
        <w:tc>
          <w:tcPr>
            <w:tcW w:w="1871" w:type="dxa"/>
            <w:vAlign w:val="center"/>
          </w:tcPr>
          <w:p w14:paraId="3AEE3E24" w14:textId="075B6271" w:rsidR="0048053F" w:rsidRPr="0048053F" w:rsidRDefault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 w:rsidRPr="0048053F">
              <w:rPr>
                <w:rFonts w:ascii="Titillium Web SemiBold" w:hAnsi="Titillium Web SemiBold"/>
                <w:b/>
                <w:bCs/>
                <w:color w:val="162235"/>
              </w:rPr>
              <w:t>PRAZO ESTIMADO</w:t>
            </w:r>
          </w:p>
        </w:tc>
        <w:tc>
          <w:tcPr>
            <w:tcW w:w="2665" w:type="dxa"/>
            <w:vAlign w:val="center"/>
          </w:tcPr>
          <w:p w14:paraId="33AABB4E" w14:textId="01CB73D8" w:rsidR="0048053F" w:rsidRDefault="0048053F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DATA</w:t>
            </w:r>
            <w:r w:rsidR="00973ABF">
              <w:rPr>
                <w:rFonts w:ascii="Titillium Web SemiBold" w:hAnsi="Titillium Web SemiBold"/>
                <w:b/>
                <w:bCs/>
                <w:color w:val="162235"/>
              </w:rPr>
              <w:t xml:space="preserve"> </w:t>
            </w:r>
            <w:r w:rsidR="00CC0EE6">
              <w:rPr>
                <w:rFonts w:ascii="Titillium Web SemiBold" w:hAnsi="Titillium Web SemiBold"/>
                <w:b/>
                <w:bCs/>
                <w:color w:val="162235"/>
              </w:rPr>
              <w:t>ESTIMADA</w:t>
            </w:r>
          </w:p>
        </w:tc>
      </w:tr>
      <w:tr w:rsidR="0048053F" w:rsidRPr="00D658EC" w14:paraId="46DE0CAE" w14:textId="3270A1B1" w:rsidTr="006E77D4">
        <w:trPr>
          <w:trHeight w:val="544"/>
        </w:trPr>
        <w:tc>
          <w:tcPr>
            <w:tcW w:w="3260" w:type="dxa"/>
            <w:vAlign w:val="center"/>
          </w:tcPr>
          <w:p w14:paraId="0C69E859" w14:textId="2B80FD8D" w:rsidR="0048053F" w:rsidRPr="00595BC8" w:rsidRDefault="0048053F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ANÁLISE E LEVANTAMENTO DE REQUISITOS</w:t>
            </w:r>
          </w:p>
        </w:tc>
        <w:tc>
          <w:tcPr>
            <w:tcW w:w="1843" w:type="dxa"/>
            <w:vAlign w:val="center"/>
          </w:tcPr>
          <w:p w14:paraId="56035DA5" w14:textId="167534E5" w:rsidR="0048053F" w:rsidRPr="00D658EC" w:rsidRDefault="0048053F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 w:rsidRPr="0ED1BBB5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2 SEMANAS </w:t>
            </w:r>
          </w:p>
        </w:tc>
        <w:tc>
          <w:tcPr>
            <w:tcW w:w="1871" w:type="dxa"/>
            <w:vAlign w:val="center"/>
          </w:tcPr>
          <w:p w14:paraId="5A2C6F70" w14:textId="4D41814B" w:rsidR="0048053F" w:rsidRPr="00D658EC" w:rsidRDefault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2 SEMANAS</w:t>
            </w:r>
          </w:p>
        </w:tc>
        <w:tc>
          <w:tcPr>
            <w:tcW w:w="2665" w:type="dxa"/>
            <w:vAlign w:val="center"/>
          </w:tcPr>
          <w:p w14:paraId="25F7C10B" w14:textId="20E03F10" w:rsidR="0048053F" w:rsidRDefault="00512366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21/0</w:t>
            </w:r>
            <w:r w:rsidR="007414E4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7/2023 - </w:t>
            </w:r>
            <w:r w:rsidR="007E4125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04/08/2023</w:t>
            </w:r>
          </w:p>
        </w:tc>
      </w:tr>
      <w:tr w:rsidR="0048053F" w:rsidRPr="00D658EC" w14:paraId="4701B07E" w14:textId="58AB3144" w:rsidTr="006E77D4">
        <w:trPr>
          <w:trHeight w:val="544"/>
        </w:trPr>
        <w:tc>
          <w:tcPr>
            <w:tcW w:w="3260" w:type="dxa"/>
            <w:vAlign w:val="center"/>
          </w:tcPr>
          <w:p w14:paraId="31D8C270" w14:textId="58D4DE9E" w:rsidR="0048053F" w:rsidRDefault="0048053F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DESIGN</w:t>
            </w:r>
          </w:p>
        </w:tc>
        <w:tc>
          <w:tcPr>
            <w:tcW w:w="1843" w:type="dxa"/>
            <w:vAlign w:val="center"/>
          </w:tcPr>
          <w:p w14:paraId="63A81ABA" w14:textId="147A7D9B" w:rsidR="0048053F" w:rsidRDefault="0048053F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 w:rsidRPr="0ED1BBB5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2 SEMANAS </w:t>
            </w:r>
          </w:p>
        </w:tc>
        <w:tc>
          <w:tcPr>
            <w:tcW w:w="1871" w:type="dxa"/>
            <w:vAlign w:val="center"/>
          </w:tcPr>
          <w:p w14:paraId="43163BD2" w14:textId="6D72C526" w:rsidR="0048053F" w:rsidRDefault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4 SEMANAS</w:t>
            </w:r>
          </w:p>
        </w:tc>
        <w:tc>
          <w:tcPr>
            <w:tcW w:w="2665" w:type="dxa"/>
            <w:vAlign w:val="center"/>
          </w:tcPr>
          <w:p w14:paraId="3A8DD9B7" w14:textId="70F0323B" w:rsidR="0048053F" w:rsidRDefault="00F0364C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07</w:t>
            </w:r>
            <w:r w:rsidR="007414E4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/0</w:t>
            </w: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8</w:t>
            </w:r>
            <w:r w:rsidR="007414E4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/2023 - </w:t>
            </w:r>
            <w:r w:rsidR="006C24A0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21</w:t>
            </w:r>
            <w:r w:rsidR="007414E4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/08/2023</w:t>
            </w:r>
          </w:p>
        </w:tc>
      </w:tr>
      <w:tr w:rsidR="0048053F" w:rsidRPr="00D658EC" w14:paraId="7E56EF45" w14:textId="568D1F58" w:rsidTr="006E77D4">
        <w:trPr>
          <w:trHeight w:val="544"/>
        </w:trPr>
        <w:tc>
          <w:tcPr>
            <w:tcW w:w="3260" w:type="dxa"/>
            <w:vAlign w:val="center"/>
          </w:tcPr>
          <w:p w14:paraId="172BA52B" w14:textId="77CBF20C" w:rsidR="0048053F" w:rsidRDefault="0048053F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CODIFICAÇÃO</w:t>
            </w:r>
          </w:p>
        </w:tc>
        <w:tc>
          <w:tcPr>
            <w:tcW w:w="1843" w:type="dxa"/>
            <w:vAlign w:val="center"/>
          </w:tcPr>
          <w:p w14:paraId="006C1A5F" w14:textId="4650F46E" w:rsidR="0048053F" w:rsidRDefault="0048053F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 w:rsidRPr="0ED1BBB5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3 SEMANAS  </w:t>
            </w:r>
          </w:p>
        </w:tc>
        <w:tc>
          <w:tcPr>
            <w:tcW w:w="1871" w:type="dxa"/>
            <w:vAlign w:val="center"/>
          </w:tcPr>
          <w:p w14:paraId="4E3C6762" w14:textId="1819DC1E" w:rsidR="0048053F" w:rsidRDefault="0048053F" w:rsidP="00595BC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7 SEMANAS</w:t>
            </w:r>
          </w:p>
        </w:tc>
        <w:tc>
          <w:tcPr>
            <w:tcW w:w="2665" w:type="dxa"/>
            <w:vAlign w:val="center"/>
          </w:tcPr>
          <w:p w14:paraId="7EF8599E" w14:textId="1CA68DAC" w:rsidR="0048053F" w:rsidRDefault="006C24A0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07/08/2023 - 21/08/2023</w:t>
            </w:r>
          </w:p>
        </w:tc>
      </w:tr>
      <w:tr w:rsidR="0048053F" w:rsidRPr="00D658EC" w14:paraId="51917338" w14:textId="03A1E631" w:rsidTr="006E77D4">
        <w:trPr>
          <w:trHeight w:val="544"/>
        </w:trPr>
        <w:tc>
          <w:tcPr>
            <w:tcW w:w="3260" w:type="dxa"/>
            <w:vAlign w:val="center"/>
          </w:tcPr>
          <w:p w14:paraId="0E075D40" w14:textId="2293AFA4" w:rsidR="0048053F" w:rsidRDefault="0048053F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TESTES E IMPLANTAÇÃO</w:t>
            </w:r>
          </w:p>
        </w:tc>
        <w:tc>
          <w:tcPr>
            <w:tcW w:w="1843" w:type="dxa"/>
            <w:vAlign w:val="center"/>
          </w:tcPr>
          <w:p w14:paraId="4B91093C" w14:textId="6BC37D33" w:rsidR="0048053F" w:rsidRDefault="0048053F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2 SEMANAS</w:t>
            </w:r>
          </w:p>
        </w:tc>
        <w:tc>
          <w:tcPr>
            <w:tcW w:w="1871" w:type="dxa"/>
            <w:vAlign w:val="center"/>
          </w:tcPr>
          <w:p w14:paraId="161C2A5A" w14:textId="271B8E93" w:rsidR="0048053F" w:rsidRDefault="0048053F" w:rsidP="00595BC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9 SEMANAS</w:t>
            </w:r>
          </w:p>
        </w:tc>
        <w:tc>
          <w:tcPr>
            <w:tcW w:w="2665" w:type="dxa"/>
            <w:vAlign w:val="center"/>
          </w:tcPr>
          <w:p w14:paraId="750892AE" w14:textId="378FF984" w:rsidR="0048053F" w:rsidRDefault="002E2351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22/08/2023 – 05/09/2023</w:t>
            </w:r>
          </w:p>
        </w:tc>
      </w:tr>
      <w:tr w:rsidR="0048053F" w:rsidRPr="00D658EC" w14:paraId="4C19FD3C" w14:textId="5E66DFE2" w:rsidTr="006E77D4">
        <w:trPr>
          <w:trHeight w:val="544"/>
        </w:trPr>
        <w:tc>
          <w:tcPr>
            <w:tcW w:w="3260" w:type="dxa"/>
            <w:vAlign w:val="center"/>
          </w:tcPr>
          <w:p w14:paraId="188E6ABA" w14:textId="2956F3AF" w:rsidR="0048053F" w:rsidRDefault="0048053F" w:rsidP="00595BC8">
            <w:pPr>
              <w:pStyle w:val="PargrafodaLista"/>
              <w:numPr>
                <w:ilvl w:val="0"/>
                <w:numId w:val="4"/>
              </w:numP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MANUTENÇÃO</w:t>
            </w:r>
          </w:p>
        </w:tc>
        <w:tc>
          <w:tcPr>
            <w:tcW w:w="1843" w:type="dxa"/>
            <w:vAlign w:val="center"/>
          </w:tcPr>
          <w:p w14:paraId="2AA11BF1" w14:textId="18760F56" w:rsidR="0048053F" w:rsidRDefault="0048053F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1 SEMANA</w:t>
            </w:r>
          </w:p>
        </w:tc>
        <w:tc>
          <w:tcPr>
            <w:tcW w:w="1871" w:type="dxa"/>
            <w:vAlign w:val="center"/>
          </w:tcPr>
          <w:p w14:paraId="01B9B323" w14:textId="0AA4F2BF" w:rsidR="0048053F" w:rsidRDefault="0048053F" w:rsidP="00595BC8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10 SEMANAS</w:t>
            </w:r>
          </w:p>
        </w:tc>
        <w:tc>
          <w:tcPr>
            <w:tcW w:w="2665" w:type="dxa"/>
            <w:vAlign w:val="center"/>
          </w:tcPr>
          <w:p w14:paraId="2BA7CDF9" w14:textId="766CBEF3" w:rsidR="0048053F" w:rsidRDefault="005F0D02" w:rsidP="0048053F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06/09/2023 </w:t>
            </w:r>
            <w:r w:rsidR="004D6412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–</w:t>
            </w: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 xml:space="preserve"> </w:t>
            </w:r>
            <w:r w:rsidR="004D6412"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13/09/2023</w:t>
            </w:r>
          </w:p>
        </w:tc>
      </w:tr>
    </w:tbl>
    <w:p w14:paraId="6BD67D10" w14:textId="3C1E3D3D" w:rsidR="00804A4F" w:rsidRPr="009A7D35" w:rsidRDefault="00804A4F" w:rsidP="00804A4F">
      <w:pPr>
        <w:rPr>
          <w:rFonts w:ascii="Titillium Web" w:hAnsi="Titillium Web"/>
          <w:sz w:val="22"/>
          <w:szCs w:val="22"/>
          <w:u w:val="single"/>
        </w:rPr>
      </w:pPr>
    </w:p>
    <w:p w14:paraId="713BD4BC" w14:textId="583E42FD" w:rsidR="00B24CF6" w:rsidRDefault="00B24CF6" w:rsidP="00B24CF6">
      <w:pPr>
        <w:pStyle w:val="Ttulo1"/>
        <w:rPr>
          <w:rFonts w:ascii="Titillium Web SemiBold" w:hAnsi="Titillium Web SemiBold"/>
          <w:sz w:val="28"/>
          <w:szCs w:val="28"/>
        </w:rPr>
      </w:pPr>
      <w:r>
        <w:rPr>
          <w:rFonts w:ascii="Titillium Web SemiBold" w:hAnsi="Titillium Web SemiBold"/>
          <w:sz w:val="28"/>
          <w:szCs w:val="28"/>
        </w:rPr>
        <w:t>AVALIAÇÃO DE VIABILIDADE ECONÔMICA</w:t>
      </w:r>
    </w:p>
    <w:p w14:paraId="1CF45F85" w14:textId="46B19F16" w:rsidR="008D7CF2" w:rsidRDefault="008D7CF2" w:rsidP="008D7CF2"/>
    <w:p w14:paraId="1C3D6593" w14:textId="4D095CAF" w:rsidR="006E32F7" w:rsidRPr="00C011D1" w:rsidRDefault="006E32F7" w:rsidP="008D7CF2">
      <w:pPr>
        <w:rPr>
          <w:rFonts w:ascii="Titillium Web" w:hAnsi="Titillium Web"/>
          <w:sz w:val="22"/>
          <w:szCs w:val="22"/>
        </w:rPr>
      </w:pPr>
      <w:r w:rsidRPr="00C011D1">
        <w:rPr>
          <w:rFonts w:ascii="Titillium Web" w:hAnsi="Titillium Web"/>
          <w:sz w:val="22"/>
          <w:szCs w:val="22"/>
        </w:rPr>
        <w:t>Nesta seção</w:t>
      </w:r>
      <w:r w:rsidR="00C011D1">
        <w:rPr>
          <w:rFonts w:ascii="Titillium Web" w:hAnsi="Titillium Web"/>
          <w:sz w:val="22"/>
          <w:szCs w:val="22"/>
        </w:rPr>
        <w:t xml:space="preserve"> é realizada</w:t>
      </w:r>
      <w:r w:rsidRPr="00C011D1">
        <w:rPr>
          <w:rFonts w:ascii="Titillium Web" w:hAnsi="Titillium Web"/>
          <w:sz w:val="22"/>
          <w:szCs w:val="22"/>
        </w:rPr>
        <w:t xml:space="preserve"> a avaliação dos custos envolvidos no projeto, levando em consideração a infraestrutura e a base de dado necessária para o desenvolvimento e operação do sistema. Abaixo estão listados os custos relacionados aos serviços Azure </w:t>
      </w:r>
      <w:proofErr w:type="spellStart"/>
      <w:r w:rsidRPr="00C011D1">
        <w:rPr>
          <w:rFonts w:ascii="Titillium Web" w:hAnsi="Titillium Web"/>
          <w:sz w:val="22"/>
          <w:szCs w:val="22"/>
        </w:rPr>
        <w:t>Subscription</w:t>
      </w:r>
      <w:proofErr w:type="spellEnd"/>
      <w:r w:rsidRPr="00C011D1">
        <w:rPr>
          <w:rFonts w:ascii="Titillium Web" w:hAnsi="Titillium Web"/>
          <w:sz w:val="22"/>
          <w:szCs w:val="22"/>
        </w:rPr>
        <w:t xml:space="preserve"> e às bases de dados utilizadas:</w:t>
      </w:r>
    </w:p>
    <w:p w14:paraId="58122D35" w14:textId="77777777" w:rsidR="008D7CF2" w:rsidRPr="008D7CF2" w:rsidRDefault="008D7CF2" w:rsidP="008D7CF2"/>
    <w:tbl>
      <w:tblPr>
        <w:tblStyle w:val="TabeladeGradeClara"/>
        <w:tblpPr w:leftFromText="141" w:rightFromText="141" w:vertAnchor="text" w:horzAnchor="margin" w:tblpX="137" w:tblpY="45"/>
        <w:tblW w:w="9067" w:type="dxa"/>
        <w:tblLook w:val="04A0" w:firstRow="1" w:lastRow="0" w:firstColumn="1" w:lastColumn="0" w:noHBand="0" w:noVBand="1"/>
      </w:tblPr>
      <w:tblGrid>
        <w:gridCol w:w="3974"/>
        <w:gridCol w:w="2551"/>
        <w:gridCol w:w="2542"/>
      </w:tblGrid>
      <w:tr w:rsidR="008D7CF2" w:rsidRPr="00587345" w14:paraId="2ACABDC1" w14:textId="77777777" w:rsidTr="008D7CF2">
        <w:trPr>
          <w:trHeight w:val="571"/>
        </w:trPr>
        <w:tc>
          <w:tcPr>
            <w:tcW w:w="3974" w:type="dxa"/>
            <w:vAlign w:val="center"/>
          </w:tcPr>
          <w:p w14:paraId="7A911752" w14:textId="77777777" w:rsidR="008D7CF2" w:rsidRPr="00587345" w:rsidRDefault="008D7CF2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CUSTO</w:t>
            </w:r>
          </w:p>
        </w:tc>
        <w:tc>
          <w:tcPr>
            <w:tcW w:w="2551" w:type="dxa"/>
            <w:vAlign w:val="center"/>
          </w:tcPr>
          <w:p w14:paraId="2B389BC7" w14:textId="77777777" w:rsidR="008D7CF2" w:rsidRPr="00587345" w:rsidRDefault="008D7CF2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NOME</w:t>
            </w:r>
          </w:p>
        </w:tc>
        <w:tc>
          <w:tcPr>
            <w:tcW w:w="2542" w:type="dxa"/>
            <w:vAlign w:val="center"/>
          </w:tcPr>
          <w:p w14:paraId="35BCE5DA" w14:textId="77777777" w:rsidR="008D7CF2" w:rsidRPr="00587345" w:rsidRDefault="008D7CF2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</w:tr>
      <w:tr w:rsidR="008D7CF2" w:rsidRPr="00D658EC" w14:paraId="67673220" w14:textId="77777777" w:rsidTr="008D7CF2">
        <w:trPr>
          <w:trHeight w:val="571"/>
        </w:trPr>
        <w:tc>
          <w:tcPr>
            <w:tcW w:w="3974" w:type="dxa"/>
            <w:vAlign w:val="center"/>
          </w:tcPr>
          <w:p w14:paraId="3EDE5B9F" w14:textId="77777777" w:rsidR="008D7CF2" w:rsidRPr="00595BC8" w:rsidRDefault="008D7CF2" w:rsidP="008D7CF2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PAGO CONFORME USO</w:t>
            </w:r>
          </w:p>
        </w:tc>
        <w:tc>
          <w:tcPr>
            <w:tcW w:w="2551" w:type="dxa"/>
            <w:vAlign w:val="center"/>
          </w:tcPr>
          <w:p w14:paraId="736DB9AD" w14:textId="77777777" w:rsidR="008D7CF2" w:rsidRPr="00D658EC" w:rsidRDefault="008D7CF2" w:rsidP="008D7CF2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AZURE SUBSCRIPTION</w:t>
            </w:r>
          </w:p>
        </w:tc>
        <w:tc>
          <w:tcPr>
            <w:tcW w:w="2542" w:type="dxa"/>
            <w:vAlign w:val="center"/>
          </w:tcPr>
          <w:p w14:paraId="537916A9" w14:textId="77777777" w:rsidR="008D7CF2" w:rsidRPr="00D658EC" w:rsidRDefault="008D7CF2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INFRAESTRUTURA</w:t>
            </w:r>
          </w:p>
        </w:tc>
      </w:tr>
    </w:tbl>
    <w:p w14:paraId="42A8D77D" w14:textId="77777777" w:rsidR="00CC1D94" w:rsidRPr="00CC1D94" w:rsidRDefault="00CC1D94" w:rsidP="00CC1D94"/>
    <w:p w14:paraId="1F5D2E8E" w14:textId="77777777" w:rsidR="00B24CF6" w:rsidRPr="00804A4F" w:rsidRDefault="00B24CF6" w:rsidP="00B24CF6"/>
    <w:tbl>
      <w:tblPr>
        <w:tblStyle w:val="TabeladeGradeClara"/>
        <w:tblW w:w="9072" w:type="dxa"/>
        <w:tblInd w:w="137" w:type="dxa"/>
        <w:tblLook w:val="04A0" w:firstRow="1" w:lastRow="0" w:firstColumn="1" w:lastColumn="0" w:noHBand="0" w:noVBand="1"/>
      </w:tblPr>
      <w:tblGrid>
        <w:gridCol w:w="4111"/>
        <w:gridCol w:w="2551"/>
        <w:gridCol w:w="2410"/>
      </w:tblGrid>
      <w:tr w:rsidR="00081A73" w:rsidRPr="00587345" w14:paraId="44486C44" w14:textId="77777777">
        <w:trPr>
          <w:trHeight w:val="571"/>
        </w:trPr>
        <w:tc>
          <w:tcPr>
            <w:tcW w:w="4111" w:type="dxa"/>
            <w:vAlign w:val="center"/>
          </w:tcPr>
          <w:p w14:paraId="39B964CA" w14:textId="52643651" w:rsidR="00081A73" w:rsidRPr="00587345" w:rsidRDefault="00081A73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CUSTO</w:t>
            </w:r>
          </w:p>
        </w:tc>
        <w:tc>
          <w:tcPr>
            <w:tcW w:w="2551" w:type="dxa"/>
            <w:vAlign w:val="center"/>
          </w:tcPr>
          <w:p w14:paraId="185C6D4E" w14:textId="143E4DDF" w:rsidR="00081A73" w:rsidRPr="00587345" w:rsidRDefault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NOME</w:t>
            </w:r>
          </w:p>
        </w:tc>
        <w:tc>
          <w:tcPr>
            <w:tcW w:w="2410" w:type="dxa"/>
            <w:vAlign w:val="center"/>
          </w:tcPr>
          <w:p w14:paraId="2CDA0D99" w14:textId="6918A6D5" w:rsidR="00081A73" w:rsidRPr="00587345" w:rsidRDefault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TIPO</w:t>
            </w:r>
          </w:p>
        </w:tc>
      </w:tr>
      <w:tr w:rsidR="008D7CF2" w:rsidRPr="00D658EC" w14:paraId="77AE4C9B" w14:textId="77777777">
        <w:trPr>
          <w:trHeight w:val="571"/>
        </w:trPr>
        <w:tc>
          <w:tcPr>
            <w:tcW w:w="4111" w:type="dxa"/>
            <w:vAlign w:val="center"/>
          </w:tcPr>
          <w:p w14:paraId="296E43B2" w14:textId="53E3761E" w:rsidR="008D7CF2" w:rsidRPr="00595BC8" w:rsidRDefault="008D7CF2" w:rsidP="008D7CF2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US$13,14/MÊS</w:t>
            </w:r>
          </w:p>
        </w:tc>
        <w:tc>
          <w:tcPr>
            <w:tcW w:w="2551" w:type="dxa"/>
            <w:vAlign w:val="center"/>
          </w:tcPr>
          <w:p w14:paraId="0627D916" w14:textId="43778F8D" w:rsidR="008D7CF2" w:rsidRPr="00D658EC" w:rsidRDefault="008D7CF2" w:rsidP="008D7CF2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AZURE APP SERVICE</w:t>
            </w:r>
          </w:p>
        </w:tc>
        <w:tc>
          <w:tcPr>
            <w:tcW w:w="2410" w:type="dxa"/>
            <w:vAlign w:val="center"/>
          </w:tcPr>
          <w:p w14:paraId="41BFD72A" w14:textId="035FC353" w:rsidR="008D7CF2" w:rsidRPr="00D658EC" w:rsidRDefault="008D7CF2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INFRAESTRUTURA</w:t>
            </w:r>
          </w:p>
        </w:tc>
      </w:tr>
      <w:tr w:rsidR="008D7CF2" w:rsidRPr="00D658EC" w14:paraId="6C9298E6" w14:textId="77777777">
        <w:trPr>
          <w:trHeight w:val="571"/>
        </w:trPr>
        <w:tc>
          <w:tcPr>
            <w:tcW w:w="4111" w:type="dxa"/>
            <w:vAlign w:val="center"/>
          </w:tcPr>
          <w:p w14:paraId="5148E43D" w14:textId="1B510DE4" w:rsidR="008D7CF2" w:rsidRDefault="008D7CF2" w:rsidP="008D7CF2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US$52,41/MÊS</w:t>
            </w:r>
          </w:p>
        </w:tc>
        <w:tc>
          <w:tcPr>
            <w:tcW w:w="2551" w:type="dxa"/>
            <w:vAlign w:val="center"/>
          </w:tcPr>
          <w:p w14:paraId="7468D631" w14:textId="5CCAF541" w:rsidR="008D7CF2" w:rsidRDefault="008D7CF2" w:rsidP="008D7CF2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AZURE STORAGE ACCOUNT</w:t>
            </w:r>
          </w:p>
        </w:tc>
        <w:tc>
          <w:tcPr>
            <w:tcW w:w="2410" w:type="dxa"/>
            <w:vAlign w:val="center"/>
          </w:tcPr>
          <w:p w14:paraId="74EE146D" w14:textId="0BD4ED25" w:rsidR="008D7CF2" w:rsidRPr="00D658EC" w:rsidRDefault="008D7CF2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INFRAESTRUTURA</w:t>
            </w:r>
          </w:p>
        </w:tc>
      </w:tr>
      <w:tr w:rsidR="008D7CF2" w:rsidRPr="00D658EC" w14:paraId="429C5831" w14:textId="77777777">
        <w:trPr>
          <w:trHeight w:val="571"/>
        </w:trPr>
        <w:tc>
          <w:tcPr>
            <w:tcW w:w="4111" w:type="dxa"/>
            <w:vAlign w:val="center"/>
          </w:tcPr>
          <w:p w14:paraId="54CBBCCD" w14:textId="25C8A2A7" w:rsidR="008D7CF2" w:rsidRDefault="008D7CF2" w:rsidP="008D7CF2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US$372,87/MÊS</w:t>
            </w:r>
          </w:p>
        </w:tc>
        <w:tc>
          <w:tcPr>
            <w:tcW w:w="2551" w:type="dxa"/>
            <w:vAlign w:val="center"/>
          </w:tcPr>
          <w:p w14:paraId="2716EA4D" w14:textId="712FA111" w:rsidR="008D7CF2" w:rsidRDefault="008D7CF2" w:rsidP="008D7CF2">
            <w:pPr>
              <w:jc w:val="both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BASE DE DADOS SQL</w:t>
            </w:r>
          </w:p>
        </w:tc>
        <w:tc>
          <w:tcPr>
            <w:tcW w:w="2410" w:type="dxa"/>
            <w:vAlign w:val="center"/>
          </w:tcPr>
          <w:p w14:paraId="3527600B" w14:textId="2767FC63" w:rsidR="008D7CF2" w:rsidRPr="00D658EC" w:rsidRDefault="008D7CF2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BASE DE DADOS</w:t>
            </w:r>
          </w:p>
        </w:tc>
      </w:tr>
      <w:tr w:rsidR="008D7CF2" w:rsidRPr="00D658EC" w14:paraId="10FC877D" w14:textId="77777777">
        <w:trPr>
          <w:trHeight w:val="571"/>
        </w:trPr>
        <w:tc>
          <w:tcPr>
            <w:tcW w:w="4111" w:type="dxa"/>
            <w:vAlign w:val="center"/>
          </w:tcPr>
          <w:p w14:paraId="604346BD" w14:textId="0DFE1B01" w:rsidR="008D7CF2" w:rsidRDefault="008D7CF2" w:rsidP="008D7CF2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US$29,00/MÊS</w:t>
            </w:r>
          </w:p>
        </w:tc>
        <w:tc>
          <w:tcPr>
            <w:tcW w:w="2551" w:type="dxa"/>
            <w:vAlign w:val="center"/>
          </w:tcPr>
          <w:p w14:paraId="0FFDBB52" w14:textId="11A1C57A" w:rsidR="008D7CF2" w:rsidRDefault="008D7CF2" w:rsidP="008D7CF2">
            <w:pPr>
              <w:jc w:val="both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BASE DE DADOS SERVERLESS PLANETSCALE SCALER</w:t>
            </w:r>
          </w:p>
        </w:tc>
        <w:tc>
          <w:tcPr>
            <w:tcW w:w="2410" w:type="dxa"/>
            <w:vAlign w:val="center"/>
          </w:tcPr>
          <w:p w14:paraId="1407F988" w14:textId="75E71BCB" w:rsidR="008D7CF2" w:rsidRDefault="008D7CF2" w:rsidP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BASE DE DADOS</w:t>
            </w:r>
          </w:p>
        </w:tc>
      </w:tr>
    </w:tbl>
    <w:p w14:paraId="54CFB39C" w14:textId="2A6A039B" w:rsidR="00B24CF6" w:rsidRDefault="00B24CF6" w:rsidP="00B24CF6">
      <w:pPr>
        <w:rPr>
          <w:rFonts w:ascii="Titillium Web" w:hAnsi="Titillium Web"/>
          <w:sz w:val="22"/>
          <w:szCs w:val="22"/>
        </w:rPr>
      </w:pPr>
    </w:p>
    <w:tbl>
      <w:tblPr>
        <w:tblStyle w:val="TabeladeGradeClara"/>
        <w:tblpPr w:leftFromText="141" w:rightFromText="141" w:vertAnchor="text" w:horzAnchor="margin" w:tblpX="137" w:tblpY="45"/>
        <w:tblW w:w="6516" w:type="dxa"/>
        <w:tblLook w:val="04A0" w:firstRow="1" w:lastRow="0" w:firstColumn="1" w:lastColumn="0" w:noHBand="0" w:noVBand="1"/>
      </w:tblPr>
      <w:tblGrid>
        <w:gridCol w:w="3974"/>
        <w:gridCol w:w="2542"/>
      </w:tblGrid>
      <w:tr w:rsidR="008D7CF2" w:rsidRPr="00587345" w14:paraId="3777A963" w14:textId="77777777" w:rsidTr="008D7CF2">
        <w:trPr>
          <w:trHeight w:val="571"/>
        </w:trPr>
        <w:tc>
          <w:tcPr>
            <w:tcW w:w="3974" w:type="dxa"/>
            <w:vAlign w:val="center"/>
          </w:tcPr>
          <w:p w14:paraId="2A98FB8A" w14:textId="214ED136" w:rsidR="008D7CF2" w:rsidRPr="00587345" w:rsidRDefault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CASO</w:t>
            </w:r>
          </w:p>
        </w:tc>
        <w:tc>
          <w:tcPr>
            <w:tcW w:w="2542" w:type="dxa"/>
            <w:vAlign w:val="center"/>
          </w:tcPr>
          <w:p w14:paraId="180FF6B1" w14:textId="70FFFC9D" w:rsidR="008D7CF2" w:rsidRPr="00587345" w:rsidRDefault="008D7CF2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PROJEÇÃO MENSAL</w:t>
            </w:r>
          </w:p>
        </w:tc>
      </w:tr>
      <w:tr w:rsidR="008D7CF2" w:rsidRPr="00D658EC" w14:paraId="210DFCE1" w14:textId="77777777" w:rsidTr="008D7CF2">
        <w:trPr>
          <w:trHeight w:val="571"/>
        </w:trPr>
        <w:tc>
          <w:tcPr>
            <w:tcW w:w="3974" w:type="dxa"/>
            <w:vAlign w:val="center"/>
          </w:tcPr>
          <w:p w14:paraId="04AA0094" w14:textId="0F26B144" w:rsidR="008D7CF2" w:rsidRPr="00595BC8" w:rsidRDefault="008D7CF2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AZURE SUBSCRIPTION + PLANETSCALE SCALER</w:t>
            </w:r>
          </w:p>
        </w:tc>
        <w:tc>
          <w:tcPr>
            <w:tcW w:w="2542" w:type="dxa"/>
            <w:vAlign w:val="center"/>
          </w:tcPr>
          <w:p w14:paraId="4E294A23" w14:textId="18D7BC94" w:rsidR="00DC6F60" w:rsidRPr="00D658EC" w:rsidRDefault="00DC6F60" w:rsidP="00DC6F60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US$94,55</w:t>
            </w:r>
          </w:p>
        </w:tc>
      </w:tr>
      <w:tr w:rsidR="00DC6F60" w:rsidRPr="00D658EC" w14:paraId="51FDEB44" w14:textId="77777777" w:rsidTr="008D7CF2">
        <w:trPr>
          <w:trHeight w:val="571"/>
        </w:trPr>
        <w:tc>
          <w:tcPr>
            <w:tcW w:w="3974" w:type="dxa"/>
            <w:vAlign w:val="center"/>
          </w:tcPr>
          <w:p w14:paraId="150E27AF" w14:textId="1C9A4D8F" w:rsidR="00DC6F60" w:rsidRDefault="00DC6F60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lastRenderedPageBreak/>
              <w:t>AZURE SUBSCRIPTION + AZURE DATABASE SQL</w:t>
            </w:r>
          </w:p>
        </w:tc>
        <w:tc>
          <w:tcPr>
            <w:tcW w:w="2542" w:type="dxa"/>
            <w:vAlign w:val="center"/>
          </w:tcPr>
          <w:p w14:paraId="5B150F6F" w14:textId="77F671C0" w:rsidR="00DC6F60" w:rsidRDefault="00DC6F60" w:rsidP="00DC6F60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  <w:sz w:val="20"/>
                <w:szCs w:val="20"/>
              </w:rPr>
              <w:t>US$438,42</w:t>
            </w:r>
          </w:p>
        </w:tc>
      </w:tr>
    </w:tbl>
    <w:p w14:paraId="00146CA7" w14:textId="77777777" w:rsidR="008D7CF2" w:rsidRDefault="008D7CF2" w:rsidP="00B24CF6">
      <w:pPr>
        <w:rPr>
          <w:rFonts w:ascii="Titillium Web" w:hAnsi="Titillium Web"/>
          <w:sz w:val="22"/>
          <w:szCs w:val="22"/>
        </w:rPr>
      </w:pPr>
    </w:p>
    <w:p w14:paraId="67BE6305" w14:textId="77777777" w:rsidR="006E32F7" w:rsidRDefault="006E32F7" w:rsidP="00B24CF6">
      <w:pPr>
        <w:rPr>
          <w:rFonts w:ascii="Titillium Web" w:hAnsi="Titillium Web"/>
          <w:sz w:val="22"/>
          <w:szCs w:val="22"/>
        </w:rPr>
      </w:pPr>
    </w:p>
    <w:p w14:paraId="1E5F53E8" w14:textId="77777777" w:rsidR="006E32F7" w:rsidRDefault="006E32F7" w:rsidP="00B24CF6">
      <w:pPr>
        <w:rPr>
          <w:rFonts w:ascii="Titillium Web" w:hAnsi="Titillium Web"/>
          <w:sz w:val="22"/>
          <w:szCs w:val="22"/>
        </w:rPr>
      </w:pPr>
    </w:p>
    <w:p w14:paraId="2EBFA22C" w14:textId="37B8AA66" w:rsidR="008D7CF2" w:rsidRPr="00801DDC" w:rsidRDefault="006E32F7" w:rsidP="00801DDC">
      <w:pPr>
        <w:rPr>
          <w:rFonts w:ascii="Titillium Web" w:hAnsi="Titillium Web"/>
          <w:sz w:val="22"/>
          <w:szCs w:val="22"/>
          <w:u w:val="single"/>
        </w:rPr>
      </w:pPr>
      <w:r w:rsidRPr="00C011D1">
        <w:rPr>
          <w:rFonts w:ascii="Titillium Web" w:hAnsi="Titillium Web"/>
          <w:sz w:val="22"/>
          <w:szCs w:val="22"/>
        </w:rPr>
        <w:t xml:space="preserve">Os custos são variáveis e dependem do uso da Azure </w:t>
      </w:r>
      <w:proofErr w:type="spellStart"/>
      <w:r w:rsidRPr="00C011D1">
        <w:rPr>
          <w:rFonts w:ascii="Titillium Web" w:hAnsi="Titillium Web"/>
          <w:sz w:val="22"/>
          <w:szCs w:val="22"/>
        </w:rPr>
        <w:t>Subscription</w:t>
      </w:r>
      <w:proofErr w:type="spellEnd"/>
      <w:r w:rsidRPr="00C011D1">
        <w:rPr>
          <w:rFonts w:ascii="Titillium Web" w:hAnsi="Titillium Web"/>
          <w:sz w:val="22"/>
          <w:szCs w:val="22"/>
        </w:rPr>
        <w:t xml:space="preserve">. A utilização do </w:t>
      </w:r>
      <w:proofErr w:type="spellStart"/>
      <w:r w:rsidRPr="00C011D1">
        <w:rPr>
          <w:rFonts w:ascii="Titillium Web" w:hAnsi="Titillium Web"/>
          <w:sz w:val="22"/>
          <w:szCs w:val="22"/>
        </w:rPr>
        <w:t>Planetscale</w:t>
      </w:r>
      <w:proofErr w:type="spellEnd"/>
      <w:r w:rsidRPr="00C011D1">
        <w:rPr>
          <w:rFonts w:ascii="Titillium Web" w:hAnsi="Titillium Web"/>
          <w:sz w:val="22"/>
          <w:szCs w:val="22"/>
        </w:rPr>
        <w:t xml:space="preserve"> </w:t>
      </w:r>
      <w:proofErr w:type="spellStart"/>
      <w:r w:rsidRPr="00C011D1">
        <w:rPr>
          <w:rFonts w:ascii="Titillium Web" w:hAnsi="Titillium Web"/>
          <w:sz w:val="22"/>
          <w:szCs w:val="22"/>
        </w:rPr>
        <w:t>Scaler</w:t>
      </w:r>
      <w:proofErr w:type="spellEnd"/>
      <w:r w:rsidRPr="00C011D1">
        <w:rPr>
          <w:rFonts w:ascii="Titillium Web" w:hAnsi="Titillium Web"/>
          <w:sz w:val="22"/>
          <w:szCs w:val="22"/>
        </w:rPr>
        <w:t xml:space="preserve"> para base de dados resulta em um custo mensal de </w:t>
      </w:r>
      <w:r w:rsidRPr="00C011D1">
        <w:rPr>
          <w:rFonts w:ascii="Titillium Web" w:hAnsi="Titillium Web"/>
          <w:b/>
          <w:bCs/>
          <w:sz w:val="22"/>
          <w:szCs w:val="22"/>
        </w:rPr>
        <w:t>US$94,55</w:t>
      </w:r>
      <w:r w:rsidRPr="00C011D1">
        <w:rPr>
          <w:rFonts w:ascii="Titillium Web" w:hAnsi="Titillium Web"/>
          <w:sz w:val="22"/>
          <w:szCs w:val="22"/>
        </w:rPr>
        <w:t xml:space="preserve">, enquanto o uso da Azure </w:t>
      </w:r>
      <w:proofErr w:type="spellStart"/>
      <w:r w:rsidRPr="00C011D1">
        <w:rPr>
          <w:rFonts w:ascii="Titillium Web" w:hAnsi="Titillium Web"/>
          <w:sz w:val="22"/>
          <w:szCs w:val="22"/>
        </w:rPr>
        <w:t>Database</w:t>
      </w:r>
      <w:proofErr w:type="spellEnd"/>
      <w:r w:rsidRPr="00C011D1">
        <w:rPr>
          <w:rFonts w:ascii="Titillium Web" w:hAnsi="Titillium Web"/>
          <w:sz w:val="22"/>
          <w:szCs w:val="22"/>
        </w:rPr>
        <w:t xml:space="preserve"> SQL gera um custo mensal de </w:t>
      </w:r>
      <w:r w:rsidRPr="00C011D1">
        <w:rPr>
          <w:rFonts w:ascii="Titillium Web" w:hAnsi="Titillium Web"/>
          <w:b/>
          <w:bCs/>
          <w:sz w:val="22"/>
          <w:szCs w:val="22"/>
        </w:rPr>
        <w:t>US$438,42</w:t>
      </w:r>
      <w:r w:rsidRPr="00C011D1">
        <w:rPr>
          <w:rFonts w:ascii="Titillium Web" w:hAnsi="Titillium Web"/>
          <w:sz w:val="22"/>
          <w:szCs w:val="22"/>
        </w:rPr>
        <w:t>.</w:t>
      </w:r>
    </w:p>
    <w:p w14:paraId="2C4D812C" w14:textId="01C2024F" w:rsidR="008D7CF2" w:rsidRDefault="008D7CF2" w:rsidP="008D7CF2">
      <w:pPr>
        <w:pStyle w:val="Ttulo1"/>
        <w:rPr>
          <w:rFonts w:ascii="Titillium Web SemiBold" w:hAnsi="Titillium Web SemiBold"/>
          <w:sz w:val="28"/>
          <w:szCs w:val="28"/>
        </w:rPr>
      </w:pPr>
      <w:r>
        <w:rPr>
          <w:rFonts w:ascii="Titillium Web SemiBold" w:hAnsi="Titillium Web SemiBold"/>
          <w:sz w:val="28"/>
          <w:szCs w:val="28"/>
        </w:rPr>
        <w:t xml:space="preserve">AVALIAÇÃO DE VIABILIDADE </w:t>
      </w:r>
      <w:r w:rsidR="00DC6F60">
        <w:rPr>
          <w:rFonts w:ascii="Titillium Web SemiBold" w:hAnsi="Titillium Web SemiBold"/>
          <w:sz w:val="28"/>
          <w:szCs w:val="28"/>
        </w:rPr>
        <w:t>OPERACIONAL</w:t>
      </w:r>
    </w:p>
    <w:p w14:paraId="34614C21" w14:textId="77777777" w:rsidR="008D7CF2" w:rsidRPr="00804A4F" w:rsidRDefault="008D7CF2" w:rsidP="008D7CF2"/>
    <w:p w14:paraId="19C9C8FA" w14:textId="77777777" w:rsidR="00DC6F60" w:rsidRDefault="00DC6F60" w:rsidP="00DC6F60">
      <w:pPr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>A viabilidade operacional avalia se o projeto pode ser executado de maneira eficiente e atender às expectativas dos usuários. Nesta seção, foram considerados os seguintes aspectos:</w:t>
      </w:r>
    </w:p>
    <w:p w14:paraId="76537F7E" w14:textId="77777777" w:rsidR="00DC6F60" w:rsidRPr="00DC6F60" w:rsidRDefault="00DC6F60" w:rsidP="00DC6F60">
      <w:pPr>
        <w:rPr>
          <w:rFonts w:ascii="Titillium Web" w:hAnsi="Titillium Web"/>
          <w:sz w:val="22"/>
          <w:szCs w:val="22"/>
        </w:rPr>
      </w:pPr>
    </w:p>
    <w:p w14:paraId="65ADF1BE" w14:textId="2DCB088C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b/>
          <w:bCs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 xml:space="preserve">Expectativas dos Usuários: </w:t>
      </w:r>
    </w:p>
    <w:p w14:paraId="3A3979B1" w14:textId="4C0A1386" w:rsidR="00DC6F60" w:rsidRDefault="00DC6F60" w:rsidP="00DC6F60">
      <w:pPr>
        <w:ind w:left="720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>O projeto tem como objetivo desenvolver um sistema gerador de assinaturas de e-mail e telas de fundo de reunião para os colaboradores da TPF Engenharia. É essencial garantir que o sistema atenda às expectativas dos usuários, oferecendo uma interface intuitiva, fácil de usar e que permita a personalização das assinaturas de acordo com as necessidades individuais dos usuários.</w:t>
      </w:r>
    </w:p>
    <w:p w14:paraId="6ABA1B09" w14:textId="77777777" w:rsidR="00DC6F60" w:rsidRPr="00DC6F60" w:rsidRDefault="00DC6F60" w:rsidP="00DC6F60">
      <w:pPr>
        <w:ind w:left="720"/>
        <w:rPr>
          <w:rFonts w:ascii="Titillium Web" w:hAnsi="Titillium Web"/>
          <w:sz w:val="22"/>
          <w:szCs w:val="22"/>
        </w:rPr>
      </w:pPr>
    </w:p>
    <w:p w14:paraId="610203FE" w14:textId="7A2BBB4B" w:rsid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Processos Envolvidos:</w:t>
      </w:r>
      <w:r w:rsidRPr="00DC6F60">
        <w:rPr>
          <w:rFonts w:ascii="Titillium Web" w:hAnsi="Titillium Web"/>
          <w:sz w:val="22"/>
          <w:szCs w:val="22"/>
        </w:rPr>
        <w:t xml:space="preserve"> </w:t>
      </w:r>
    </w:p>
    <w:p w14:paraId="4B4C86F1" w14:textId="4D0F3E64" w:rsid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 xml:space="preserve">Os processos envolvidos no projeto de desenvolvimento do sistema são: </w:t>
      </w:r>
      <w:r w:rsidRPr="00DC6F60">
        <w:rPr>
          <w:rFonts w:ascii="Titillium Web" w:hAnsi="Titillium Web"/>
          <w:sz w:val="22"/>
          <w:szCs w:val="22"/>
        </w:rPr>
        <w:t>Análise e Levantamento de Requisitos, Elaboração de Design do Projeto, Codificação, Testes e Implantação e Manutenção. Cada etapa deve ser planejada e executada de forma a garantir a fluidez e a coordenação entre as equipes envolvidas.</w:t>
      </w:r>
    </w:p>
    <w:p w14:paraId="42CCF2A6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374F1057" w14:textId="3FECC39A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Riscos Potenciais e Medidas de Mitigação:</w:t>
      </w:r>
    </w:p>
    <w:p w14:paraId="064DC99A" w14:textId="2861D0B5" w:rsidR="00B24CF6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 xml:space="preserve">Alguns riscos operacionais potenciais incluem atrasos na entrega de cada etapa, falta de alinhamento entre as equipes de desenvolvimento e design, possíveis bugs e falhas de funcionamento após a implantação, entre outros. Para mitigar esses riscos, </w:t>
      </w:r>
      <w:r>
        <w:rPr>
          <w:rFonts w:ascii="Titillium Web" w:hAnsi="Titillium Web"/>
          <w:sz w:val="22"/>
          <w:szCs w:val="22"/>
        </w:rPr>
        <w:t>será feito</w:t>
      </w:r>
      <w:r w:rsidRPr="00DC6F60">
        <w:rPr>
          <w:rFonts w:ascii="Titillium Web" w:hAnsi="Titillium Web"/>
          <w:sz w:val="22"/>
          <w:szCs w:val="22"/>
        </w:rPr>
        <w:t xml:space="preserve"> o uso de práticas ágeis de gerenciamento de projetos, realização de revisões de código e testes </w:t>
      </w:r>
      <w:r>
        <w:rPr>
          <w:rFonts w:ascii="Titillium Web" w:hAnsi="Titillium Web"/>
          <w:sz w:val="22"/>
          <w:szCs w:val="22"/>
        </w:rPr>
        <w:t xml:space="preserve">rigorosos </w:t>
      </w:r>
      <w:r w:rsidRPr="00DC6F60">
        <w:rPr>
          <w:rFonts w:ascii="Titillium Web" w:hAnsi="Titillium Web"/>
          <w:sz w:val="22"/>
          <w:szCs w:val="22"/>
        </w:rPr>
        <w:t>antes da implantação.</w:t>
      </w:r>
    </w:p>
    <w:p w14:paraId="7FB123C8" w14:textId="77777777" w:rsid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17A267A2" w14:textId="5CB3060F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b/>
          <w:bCs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Ambiente de Administração:</w:t>
      </w:r>
    </w:p>
    <w:p w14:paraId="4C6E749D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 xml:space="preserve">O sistema deve conter um ambiente de administração, onde o administrador poderá gerenciar a permissibilidade dos usuários, eleger outros administradores e fazer modificações nos </w:t>
      </w:r>
      <w:proofErr w:type="spellStart"/>
      <w:r w:rsidRPr="00DC6F60">
        <w:rPr>
          <w:rFonts w:ascii="Titillium Web" w:hAnsi="Titillium Web"/>
          <w:sz w:val="22"/>
          <w:szCs w:val="22"/>
        </w:rPr>
        <w:t>templates</w:t>
      </w:r>
      <w:proofErr w:type="spellEnd"/>
      <w:r w:rsidRPr="00DC6F60">
        <w:rPr>
          <w:rFonts w:ascii="Titillium Web" w:hAnsi="Titillium Web"/>
          <w:sz w:val="22"/>
          <w:szCs w:val="22"/>
        </w:rPr>
        <w:t xml:space="preserve"> de assinaturas e telas de fundo. É fundamental garantir que esse ambiente seja seguro e de fácil utilização para que os administradores possam realizar suas tarefas com eficiência.</w:t>
      </w:r>
    </w:p>
    <w:p w14:paraId="447C7ECE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77198185" w14:textId="75ACD708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b/>
          <w:bCs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Integração Online:</w:t>
      </w:r>
    </w:p>
    <w:p w14:paraId="288ABF9B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lastRenderedPageBreak/>
        <w:t>O projeto visa implantar o sistema dentro do ambiente do Microsoft Teams, restrito aos usuários colaboradores da TPF Engenharia. Para garantir a viabilidade operacional, é necessário garantir que a integração com o Microsoft Teams seja realizada de forma adequada e que o sistema funcione de maneira eficiente dentro dessa plataforma.</w:t>
      </w:r>
    </w:p>
    <w:p w14:paraId="6DE5738C" w14:textId="77777777" w:rsidR="00DC6F60" w:rsidRP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168EC4B0" w14:textId="647975A8" w:rsidR="00DC6F60" w:rsidRPr="00DC6F60" w:rsidRDefault="00DC6F60" w:rsidP="00DC6F60">
      <w:pPr>
        <w:pStyle w:val="PargrafodaLista"/>
        <w:numPr>
          <w:ilvl w:val="0"/>
          <w:numId w:val="6"/>
        </w:numPr>
        <w:rPr>
          <w:rFonts w:ascii="Titillium Web" w:hAnsi="Titillium Web"/>
          <w:b/>
          <w:bCs/>
          <w:sz w:val="22"/>
          <w:szCs w:val="22"/>
        </w:rPr>
      </w:pPr>
      <w:r w:rsidRPr="00DC6F60">
        <w:rPr>
          <w:rFonts w:ascii="Titillium Web" w:hAnsi="Titillium Web"/>
          <w:b/>
          <w:bCs/>
          <w:sz w:val="22"/>
          <w:szCs w:val="22"/>
        </w:rPr>
        <w:t>Usabilidade:</w:t>
      </w:r>
    </w:p>
    <w:p w14:paraId="7D6EE028" w14:textId="205A1F04" w:rsidR="00DC6F60" w:rsidRDefault="00DC6F60" w:rsidP="00DC6F60">
      <w:pPr>
        <w:pStyle w:val="PargrafodaLista"/>
        <w:rPr>
          <w:rFonts w:ascii="Titillium Web" w:hAnsi="Titillium Web"/>
          <w:sz w:val="22"/>
          <w:szCs w:val="22"/>
        </w:rPr>
      </w:pPr>
      <w:r w:rsidRPr="00DC6F60">
        <w:rPr>
          <w:rFonts w:ascii="Titillium Web" w:hAnsi="Titillium Web"/>
          <w:sz w:val="22"/>
          <w:szCs w:val="22"/>
        </w:rPr>
        <w:t xml:space="preserve">O </w:t>
      </w:r>
      <w:r w:rsidR="00651B8C">
        <w:rPr>
          <w:rFonts w:ascii="Titillium Web" w:hAnsi="Titillium Web"/>
          <w:sz w:val="22"/>
          <w:szCs w:val="22"/>
        </w:rPr>
        <w:t>sistema</w:t>
      </w:r>
      <w:r w:rsidRPr="00DC6F60">
        <w:rPr>
          <w:rFonts w:ascii="Titillium Web" w:hAnsi="Titillium Web"/>
          <w:sz w:val="22"/>
          <w:szCs w:val="22"/>
        </w:rPr>
        <w:t xml:space="preserve"> deve ser intuitivo e de fácil utilização para que os usuários possam gerenciar suas assinaturas de e-mail sem dificuldades. A usabilidade é um fator crítico para a aceitação e adoção do sistema pelos usuários.</w:t>
      </w:r>
    </w:p>
    <w:p w14:paraId="1EF4A7AD" w14:textId="77777777" w:rsidR="006E32F7" w:rsidRDefault="006E32F7" w:rsidP="00DC6F60">
      <w:pPr>
        <w:pStyle w:val="PargrafodaLista"/>
        <w:rPr>
          <w:rFonts w:ascii="Titillium Web" w:hAnsi="Titillium Web"/>
          <w:sz w:val="22"/>
          <w:szCs w:val="22"/>
        </w:rPr>
      </w:pPr>
    </w:p>
    <w:p w14:paraId="3B23C520" w14:textId="5E95670B" w:rsidR="006E32F7" w:rsidRDefault="006E32F7" w:rsidP="006E32F7">
      <w:pPr>
        <w:rPr>
          <w:rFonts w:ascii="Titillium Web" w:hAnsi="Titillium Web"/>
          <w:sz w:val="22"/>
          <w:szCs w:val="22"/>
        </w:rPr>
      </w:pPr>
    </w:p>
    <w:p w14:paraId="3B214433" w14:textId="1C0D1DC0" w:rsidR="006E32F7" w:rsidRDefault="006E32F7" w:rsidP="006E32F7">
      <w:pPr>
        <w:pStyle w:val="Ttulo1"/>
        <w:rPr>
          <w:rFonts w:ascii="Titillium Web SemiBold" w:hAnsi="Titillium Web SemiBold"/>
          <w:sz w:val="28"/>
          <w:szCs w:val="28"/>
        </w:rPr>
      </w:pPr>
      <w:r w:rsidRPr="006E32F7">
        <w:rPr>
          <w:rFonts w:ascii="Titillium Web SemiBold" w:hAnsi="Titillium Web SemiBold"/>
          <w:sz w:val="28"/>
          <w:szCs w:val="28"/>
        </w:rPr>
        <w:t>AVALIAÇÃO DE VIABILIDADE LEGAL</w:t>
      </w:r>
    </w:p>
    <w:p w14:paraId="7CA4481F" w14:textId="77777777" w:rsidR="006E32F7" w:rsidRDefault="006E32F7" w:rsidP="006E32F7"/>
    <w:p w14:paraId="67358EAF" w14:textId="0A6A8E6A" w:rsidR="006E32F7" w:rsidRPr="006E32F7" w:rsidRDefault="006E32F7" w:rsidP="006E32F7">
      <w:pPr>
        <w:pStyle w:val="PargrafodaLista"/>
        <w:numPr>
          <w:ilvl w:val="0"/>
          <w:numId w:val="8"/>
        </w:numPr>
        <w:ind w:left="709" w:hanging="425"/>
        <w:rPr>
          <w:rFonts w:ascii="Titillium Web" w:hAnsi="Titillium Web"/>
          <w:b/>
          <w:bCs/>
          <w:sz w:val="22"/>
          <w:szCs w:val="22"/>
        </w:rPr>
      </w:pPr>
      <w:r w:rsidRPr="006E32F7">
        <w:rPr>
          <w:rFonts w:ascii="Titillium Web" w:hAnsi="Titillium Web"/>
          <w:b/>
          <w:bCs/>
          <w:sz w:val="22"/>
          <w:szCs w:val="22"/>
        </w:rPr>
        <w:t>Legislação de Proteção de Dados:</w:t>
      </w:r>
    </w:p>
    <w:p w14:paraId="1EA05700" w14:textId="77777777" w:rsidR="006E32F7" w:rsidRDefault="006E32F7" w:rsidP="006E32F7">
      <w:pPr>
        <w:pStyle w:val="PargrafodaLista"/>
      </w:pPr>
    </w:p>
    <w:p w14:paraId="0CAFBCE6" w14:textId="52218D93" w:rsidR="006E32F7" w:rsidRPr="006E32F7" w:rsidRDefault="006E32F7" w:rsidP="006E32F7">
      <w:pPr>
        <w:pStyle w:val="PargrafodaLista"/>
        <w:rPr>
          <w:rFonts w:ascii="Titillium Web" w:hAnsi="Titillium Web"/>
          <w:sz w:val="22"/>
          <w:szCs w:val="22"/>
        </w:rPr>
      </w:pPr>
      <w:r w:rsidRPr="006E32F7">
        <w:rPr>
          <w:rFonts w:ascii="Titillium Web" w:hAnsi="Titillium Web"/>
          <w:sz w:val="22"/>
          <w:szCs w:val="22"/>
        </w:rPr>
        <w:t>É importante garantir que o sistema esteja em conformidade com as leis de proteção de dados, como a Lei Geral de Proteção de Dados (LGPD</w:t>
      </w:r>
      <w:r w:rsidR="007E53DB">
        <w:rPr>
          <w:rFonts w:ascii="Titillium Web" w:hAnsi="Titillium Web"/>
          <w:sz w:val="22"/>
          <w:szCs w:val="22"/>
        </w:rPr>
        <w:t>)</w:t>
      </w:r>
      <w:r w:rsidRPr="006E32F7">
        <w:rPr>
          <w:rFonts w:ascii="Titillium Web" w:hAnsi="Titillium Web"/>
          <w:sz w:val="22"/>
          <w:szCs w:val="22"/>
        </w:rPr>
        <w:t>.</w:t>
      </w:r>
    </w:p>
    <w:p w14:paraId="094E8CEE" w14:textId="3433256D" w:rsidR="006E32F7" w:rsidRDefault="00C011D1" w:rsidP="006E32F7">
      <w:pPr>
        <w:pStyle w:val="PargrafodaLista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Será</w:t>
      </w:r>
      <w:r w:rsidR="006E32F7" w:rsidRPr="006E32F7">
        <w:rPr>
          <w:rFonts w:ascii="Titillium Web" w:hAnsi="Titillium Web"/>
          <w:sz w:val="22"/>
          <w:szCs w:val="22"/>
        </w:rPr>
        <w:t xml:space="preserve"> garanti</w:t>
      </w:r>
      <w:r>
        <w:rPr>
          <w:rFonts w:ascii="Titillium Web" w:hAnsi="Titillium Web"/>
          <w:sz w:val="22"/>
          <w:szCs w:val="22"/>
        </w:rPr>
        <w:t xml:space="preserve">do </w:t>
      </w:r>
      <w:r w:rsidR="006E32F7" w:rsidRPr="006E32F7">
        <w:rPr>
          <w:rFonts w:ascii="Titillium Web" w:hAnsi="Titillium Web"/>
          <w:sz w:val="22"/>
          <w:szCs w:val="22"/>
        </w:rPr>
        <w:t xml:space="preserve">que o tratamento dos dados pessoais dos usuários </w:t>
      </w:r>
      <w:r>
        <w:rPr>
          <w:rFonts w:ascii="Titillium Web" w:hAnsi="Titillium Web"/>
          <w:sz w:val="22"/>
          <w:szCs w:val="22"/>
        </w:rPr>
        <w:t>será</w:t>
      </w:r>
      <w:r w:rsidR="006E32F7" w:rsidRPr="006E32F7">
        <w:rPr>
          <w:rFonts w:ascii="Titillium Web" w:hAnsi="Titillium Web"/>
          <w:sz w:val="22"/>
          <w:szCs w:val="22"/>
        </w:rPr>
        <w:t xml:space="preserve"> realizado de acordo com as diretrizes de privacidade e consentimento, e que os dados sejam armazenados e protegidos adequadamente.</w:t>
      </w:r>
    </w:p>
    <w:p w14:paraId="3916780B" w14:textId="77777777" w:rsidR="00C011D1" w:rsidRDefault="00C011D1" w:rsidP="006E32F7">
      <w:pPr>
        <w:pStyle w:val="PargrafodaLista"/>
        <w:rPr>
          <w:rFonts w:ascii="Titillium Web" w:hAnsi="Titillium Web"/>
          <w:sz w:val="22"/>
          <w:szCs w:val="22"/>
        </w:rPr>
      </w:pPr>
    </w:p>
    <w:p w14:paraId="3231568E" w14:textId="4A9AB078" w:rsidR="00C011D1" w:rsidRPr="00C011D1" w:rsidRDefault="00C011D1" w:rsidP="00C011D1">
      <w:pPr>
        <w:pStyle w:val="PargrafodaLista"/>
        <w:numPr>
          <w:ilvl w:val="0"/>
          <w:numId w:val="8"/>
        </w:numPr>
        <w:ind w:left="709" w:hanging="425"/>
        <w:rPr>
          <w:rFonts w:ascii="Titillium Web" w:hAnsi="Titillium Web"/>
          <w:b/>
          <w:bCs/>
          <w:sz w:val="22"/>
          <w:szCs w:val="22"/>
        </w:rPr>
      </w:pPr>
      <w:r w:rsidRPr="00C011D1">
        <w:rPr>
          <w:rFonts w:ascii="Titillium Web" w:hAnsi="Titillium Web"/>
          <w:b/>
          <w:bCs/>
          <w:sz w:val="22"/>
          <w:szCs w:val="22"/>
        </w:rPr>
        <w:t>Ética e Boas Práticas:</w:t>
      </w:r>
    </w:p>
    <w:p w14:paraId="07817EAD" w14:textId="159D983E" w:rsidR="00C011D1" w:rsidRDefault="00C011D1" w:rsidP="00702AC4">
      <w:pPr>
        <w:pStyle w:val="PargrafodaLista"/>
        <w:rPr>
          <w:rFonts w:ascii="Titillium Web" w:hAnsi="Titillium Web"/>
          <w:sz w:val="22"/>
          <w:szCs w:val="22"/>
        </w:rPr>
      </w:pPr>
      <w:r>
        <w:rPr>
          <w:rFonts w:ascii="Titillium Web" w:hAnsi="Titillium Web"/>
          <w:sz w:val="22"/>
          <w:szCs w:val="22"/>
        </w:rPr>
        <w:t>Questões éticas relacionadas ao uso de dados do usuário, transparência no tratamento de informações e responsabilidade social da empresa consideradas no desenvolvimento do sistema e tratadas como ponto crucial para o pleno funcionamento do sistema e sua implantação na corporação.</w:t>
      </w:r>
    </w:p>
    <w:p w14:paraId="6E5C5F0F" w14:textId="77777777" w:rsidR="00702AC4" w:rsidRDefault="00702AC4" w:rsidP="00702AC4">
      <w:pPr>
        <w:rPr>
          <w:rFonts w:ascii="Titillium Web" w:hAnsi="Titillium Web"/>
          <w:sz w:val="22"/>
          <w:szCs w:val="22"/>
        </w:rPr>
      </w:pPr>
    </w:p>
    <w:p w14:paraId="72DA88FE" w14:textId="4408AF3B" w:rsidR="00702AC4" w:rsidRDefault="00702AC4" w:rsidP="00702AC4">
      <w:pPr>
        <w:pStyle w:val="Ttulo1"/>
        <w:rPr>
          <w:rFonts w:ascii="Titillium Web SemiBold" w:hAnsi="Titillium Web SemiBold"/>
          <w:sz w:val="28"/>
          <w:szCs w:val="28"/>
        </w:rPr>
      </w:pPr>
      <w:r>
        <w:rPr>
          <w:rFonts w:ascii="Titillium Web SemiBold" w:hAnsi="Titillium Web SemiBold"/>
          <w:sz w:val="28"/>
          <w:szCs w:val="28"/>
        </w:rPr>
        <w:t>CONCLUSÃO</w:t>
      </w:r>
    </w:p>
    <w:p w14:paraId="100C3A0D" w14:textId="77777777" w:rsidR="00702AC4" w:rsidRDefault="00702AC4" w:rsidP="00702AC4"/>
    <w:p w14:paraId="05282F2A" w14:textId="71A619AC" w:rsidR="00702AC4" w:rsidRPr="00702AC4" w:rsidRDefault="00702AC4" w:rsidP="00702AC4">
      <w:r>
        <w:tab/>
      </w:r>
    </w:p>
    <w:tbl>
      <w:tblPr>
        <w:tblStyle w:val="TabeladeGradeClara"/>
        <w:tblpPr w:leftFromText="141" w:rightFromText="141" w:vertAnchor="text" w:horzAnchor="margin" w:tblpX="137" w:tblpY="45"/>
        <w:tblW w:w="5524" w:type="dxa"/>
        <w:tblLook w:val="04A0" w:firstRow="1" w:lastRow="0" w:firstColumn="1" w:lastColumn="0" w:noHBand="0" w:noVBand="1"/>
      </w:tblPr>
      <w:tblGrid>
        <w:gridCol w:w="2830"/>
        <w:gridCol w:w="2694"/>
      </w:tblGrid>
      <w:tr w:rsidR="00D53CEF" w:rsidRPr="00587345" w14:paraId="5F992EB0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7D6D2D0A" w14:textId="3186E51E" w:rsidR="00D53CEF" w:rsidRPr="00587345" w:rsidRDefault="00D53CEF" w:rsidP="004C14CA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VIABILIDADE</w:t>
            </w:r>
          </w:p>
        </w:tc>
        <w:tc>
          <w:tcPr>
            <w:tcW w:w="2694" w:type="dxa"/>
            <w:vAlign w:val="center"/>
          </w:tcPr>
          <w:p w14:paraId="6065DFA7" w14:textId="784F22D7" w:rsidR="00D53CEF" w:rsidRPr="00587345" w:rsidRDefault="00D53CEF" w:rsidP="004C14CA">
            <w:pPr>
              <w:jc w:val="center"/>
              <w:rPr>
                <w:rFonts w:ascii="Titillium Web SemiBold" w:hAnsi="Titillium Web SemiBold"/>
                <w:b/>
                <w:bCs/>
                <w:color w:val="162235"/>
              </w:rPr>
            </w:pPr>
            <w:r>
              <w:rPr>
                <w:rFonts w:ascii="Titillium Web SemiBold" w:hAnsi="Titillium Web SemiBold"/>
                <w:b/>
                <w:bCs/>
                <w:color w:val="162235"/>
              </w:rPr>
              <w:t>APROVAÇÃO</w:t>
            </w:r>
          </w:p>
        </w:tc>
      </w:tr>
      <w:tr w:rsidR="00D53CEF" w:rsidRPr="00D658EC" w14:paraId="564DE903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12A0FE04" w14:textId="69D35FDE" w:rsidR="00D53CEF" w:rsidRPr="00595BC8" w:rsidRDefault="00D53CEF" w:rsidP="004C14CA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TÉCNICA</w:t>
            </w:r>
          </w:p>
        </w:tc>
        <w:tc>
          <w:tcPr>
            <w:tcW w:w="2694" w:type="dxa"/>
            <w:vAlign w:val="center"/>
          </w:tcPr>
          <w:p w14:paraId="453D9E65" w14:textId="66A09508" w:rsidR="00D53CEF" w:rsidRPr="00D84B49" w:rsidRDefault="00D84B49" w:rsidP="004C14CA">
            <w:pPr>
              <w:jc w:val="both"/>
              <w:rPr>
                <w:rFonts w:ascii="Titillium Web SemiBold" w:hAnsi="Titillium Web SemiBold"/>
                <w:color w:val="162235"/>
                <w:sz w:val="20"/>
                <w:szCs w:val="20"/>
              </w:rPr>
            </w:pPr>
            <w:r w:rsidRPr="00D84B49">
              <w:rPr>
                <w:rFonts w:ascii="Segoe UI Symbol" w:hAnsi="Segoe UI Symbol" w:cs="Segoe UI Symbol"/>
                <w:color w:val="162235"/>
                <w:sz w:val="20"/>
                <w:szCs w:val="20"/>
              </w:rPr>
              <w:t>✔️</w:t>
            </w:r>
          </w:p>
        </w:tc>
      </w:tr>
      <w:tr w:rsidR="00D53CEF" w:rsidRPr="00D658EC" w14:paraId="7FBB4A6C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582A82C1" w14:textId="6D11BFE8" w:rsidR="00D53CEF" w:rsidRDefault="00D53CEF" w:rsidP="004C14CA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ECONÔMICA</w:t>
            </w:r>
          </w:p>
        </w:tc>
        <w:tc>
          <w:tcPr>
            <w:tcW w:w="2694" w:type="dxa"/>
            <w:vAlign w:val="center"/>
          </w:tcPr>
          <w:p w14:paraId="71E7196D" w14:textId="553E063C" w:rsidR="00D53CEF" w:rsidRPr="00D84B49" w:rsidRDefault="00D84B49" w:rsidP="1FDBC03D">
            <w:pPr>
              <w:spacing w:line="259" w:lineRule="auto"/>
              <w:jc w:val="both"/>
            </w:pPr>
            <w:r w:rsidRPr="00D84B49">
              <w:rPr>
                <w:rFonts w:ascii="Segoe UI Symbol" w:hAnsi="Segoe UI Symbol" w:cs="Segoe UI Symbol"/>
                <w:color w:val="162235"/>
                <w:sz w:val="20"/>
                <w:szCs w:val="20"/>
              </w:rPr>
              <w:t>✖️</w:t>
            </w:r>
          </w:p>
        </w:tc>
      </w:tr>
      <w:tr w:rsidR="00D53CEF" w:rsidRPr="00D658EC" w14:paraId="51154C44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43C5DE99" w14:textId="07FB852F" w:rsidR="00D53CEF" w:rsidRDefault="00D53CEF" w:rsidP="004C14CA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OPERACIONAL</w:t>
            </w:r>
          </w:p>
        </w:tc>
        <w:tc>
          <w:tcPr>
            <w:tcW w:w="2694" w:type="dxa"/>
            <w:vAlign w:val="center"/>
          </w:tcPr>
          <w:p w14:paraId="18F96F12" w14:textId="6375207F" w:rsidR="00D53CEF" w:rsidRPr="00D84B49" w:rsidRDefault="00D84B49" w:rsidP="1FDBC03D">
            <w:pPr>
              <w:jc w:val="both"/>
              <w:rPr>
                <w:rFonts w:ascii="Titillium Web SemiBold" w:hAnsi="Titillium Web SemiBold"/>
                <w:color w:val="162235"/>
                <w:sz w:val="20"/>
                <w:szCs w:val="20"/>
              </w:rPr>
            </w:pPr>
            <w:r w:rsidRPr="00D84B49">
              <w:rPr>
                <w:rFonts w:ascii="Segoe UI Symbol" w:hAnsi="Segoe UI Symbol" w:cs="Segoe UI Symbol"/>
                <w:color w:val="162235"/>
                <w:sz w:val="20"/>
                <w:szCs w:val="20"/>
              </w:rPr>
              <w:t>✔️</w:t>
            </w:r>
          </w:p>
        </w:tc>
      </w:tr>
      <w:tr w:rsidR="00D53CEF" w:rsidRPr="00D658EC" w14:paraId="329CDB51" w14:textId="77777777" w:rsidTr="00D84B49">
        <w:trPr>
          <w:trHeight w:val="571"/>
        </w:trPr>
        <w:tc>
          <w:tcPr>
            <w:tcW w:w="2830" w:type="dxa"/>
            <w:vAlign w:val="center"/>
          </w:tcPr>
          <w:p w14:paraId="27383F20" w14:textId="2D457B3E" w:rsidR="00D53CEF" w:rsidRDefault="00D53CEF" w:rsidP="004C14CA">
            <w:pPr>
              <w:pStyle w:val="PargrafodaLista"/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</w:pPr>
            <w:r>
              <w:rPr>
                <w:rFonts w:ascii="Titillium Web SemiBold" w:hAnsi="Titillium Web SemiBold"/>
                <w:b/>
                <w:bCs/>
                <w:i/>
                <w:iCs/>
                <w:color w:val="162235"/>
                <w:sz w:val="20"/>
                <w:szCs w:val="20"/>
              </w:rPr>
              <w:t>LEGAL</w:t>
            </w:r>
          </w:p>
        </w:tc>
        <w:tc>
          <w:tcPr>
            <w:tcW w:w="2694" w:type="dxa"/>
            <w:vAlign w:val="center"/>
          </w:tcPr>
          <w:p w14:paraId="33DA7AC1" w14:textId="21F0F7EA" w:rsidR="00D53CEF" w:rsidRPr="00D84B49" w:rsidRDefault="00D84B49" w:rsidP="1FDBC03D">
            <w:pPr>
              <w:jc w:val="both"/>
              <w:rPr>
                <w:rFonts w:ascii="Titillium Web SemiBold" w:hAnsi="Titillium Web SemiBold"/>
                <w:color w:val="162235"/>
                <w:sz w:val="20"/>
                <w:szCs w:val="20"/>
              </w:rPr>
            </w:pPr>
            <w:r w:rsidRPr="00D84B49">
              <w:rPr>
                <w:rFonts w:ascii="Segoe UI Symbol" w:hAnsi="Segoe UI Symbol" w:cs="Segoe UI Symbol"/>
                <w:color w:val="162235"/>
                <w:sz w:val="20"/>
                <w:szCs w:val="20"/>
              </w:rPr>
              <w:t>✔️</w:t>
            </w:r>
          </w:p>
        </w:tc>
      </w:tr>
    </w:tbl>
    <w:p w14:paraId="2DC82906" w14:textId="77777777" w:rsidR="00702AC4" w:rsidRPr="00702AC4" w:rsidRDefault="00702AC4" w:rsidP="00702AC4">
      <w:pPr>
        <w:rPr>
          <w:rFonts w:ascii="Titillium Web" w:hAnsi="Titillium Web"/>
          <w:sz w:val="22"/>
          <w:szCs w:val="22"/>
        </w:rPr>
      </w:pPr>
    </w:p>
    <w:sectPr w:rsidR="00702AC4" w:rsidRPr="00702AC4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3806B" w14:textId="77777777" w:rsidR="00A22115" w:rsidRDefault="00A22115" w:rsidP="009E1D3D">
      <w:r>
        <w:separator/>
      </w:r>
    </w:p>
  </w:endnote>
  <w:endnote w:type="continuationSeparator" w:id="0">
    <w:p w14:paraId="6D2E707E" w14:textId="77777777" w:rsidR="00A22115" w:rsidRDefault="00A22115" w:rsidP="009E1D3D">
      <w:r>
        <w:continuationSeparator/>
      </w:r>
    </w:p>
  </w:endnote>
  <w:endnote w:type="continuationNotice" w:id="1">
    <w:p w14:paraId="42D47B42" w14:textId="77777777" w:rsidR="00A22115" w:rsidRDefault="00A221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Titillium Web">
    <w:altName w:val="Calibri"/>
    <w:charset w:val="00"/>
    <w:family w:val="auto"/>
    <w:pitch w:val="variable"/>
    <w:sig w:usb0="00000007" w:usb1="00000001" w:usb2="00000000" w:usb3="00000000" w:csb0="000000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B8B63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0D65BF7C" wp14:editId="136FBF3B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 xmlns:a16="http://schemas.microsoft.com/office/drawing/2014/main" xmlns:pic="http://schemas.openxmlformats.org/drawingml/2006/picture" xmlns:a14="http://schemas.microsoft.com/office/drawing/2010/main" xmlns:arto="http://schemas.microsoft.com/office/word/2006/arto">
          <w:pict w14:anchorId="3B4F9AD0">
            <v:group id="Agrupar 25" style="position:absolute;margin-left:-91.5pt;margin-top:-8.25pt;width:595.25pt;height:56.7pt;z-index:251659264" coordsize="75596,7200" o:spid="_x0000_s1026" w14:anchorId="4CB68773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">
              <v:rect id="Retângulo 1" style="position:absolute;width:75596;height:72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2" style="position:absolute;left:13422;top:549;width:52348;height:54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croptop="7657f" o:title="" r:id="rId6"/>
              </v:shape>
              <v:line id="Conector reto 3" style="position:absolute;visibility:visible;mso-wrap-style:square" o:spid="_x0000_s1029" strokecolor="#003b75" o:connectortype="straight" from="10796,100" to="68396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2B738" w14:textId="77777777" w:rsidR="00A22115" w:rsidRDefault="00A22115" w:rsidP="009E1D3D">
      <w:r>
        <w:separator/>
      </w:r>
    </w:p>
  </w:footnote>
  <w:footnote w:type="continuationSeparator" w:id="0">
    <w:p w14:paraId="51EE7FA4" w14:textId="77777777" w:rsidR="00A22115" w:rsidRDefault="00A22115" w:rsidP="009E1D3D">
      <w:r>
        <w:continuationSeparator/>
      </w:r>
    </w:p>
  </w:footnote>
  <w:footnote w:type="continuationNotice" w:id="1">
    <w:p w14:paraId="2E9D6DE8" w14:textId="77777777" w:rsidR="00A22115" w:rsidRDefault="00A221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C7F3C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E68D962" wp14:editId="47687538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 w14:anchorId="4B05A49A">
            <v:group id="Agrupar 17" style="position:absolute;margin-left:0;margin-top:-9.65pt;width:595.25pt;height:85.05pt;z-index:251656704;mso-position-horizontal:left;mso-position-horizontal-relative:page" coordsize="75596,10800" o:spid="_x0000_s1026" w14:anchorId="0A7B5D9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style="position:absolute;width:75596;height:10800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/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Imagem 7" style="position:absolute;width:37798;height:10800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cropleft="10086f" croptop="47706f" cropright="19189f" o:title="" r:id="rId3"/>
              </v:shape>
              <v:shape id="Imagem 8" style="position:absolute;left:51308;top:3237;width:17088;height:7563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croptop="11241f" cropbottom="10781f" o:title="" r:id="rId4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411A9"/>
    <w:multiLevelType w:val="hybridMultilevel"/>
    <w:tmpl w:val="4A6430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4A95"/>
    <w:multiLevelType w:val="hybridMultilevel"/>
    <w:tmpl w:val="7562AF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939D9"/>
    <w:multiLevelType w:val="hybridMultilevel"/>
    <w:tmpl w:val="F98C17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B2ACD"/>
    <w:multiLevelType w:val="hybridMultilevel"/>
    <w:tmpl w:val="DDAA57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D49C3"/>
    <w:multiLevelType w:val="hybridMultilevel"/>
    <w:tmpl w:val="F98C17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84601B"/>
    <w:multiLevelType w:val="hybridMultilevel"/>
    <w:tmpl w:val="7562AF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834CF"/>
    <w:multiLevelType w:val="hybridMultilevel"/>
    <w:tmpl w:val="049631AE"/>
    <w:lvl w:ilvl="0" w:tplc="1FC40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332377"/>
    <w:multiLevelType w:val="hybridMultilevel"/>
    <w:tmpl w:val="7EB8F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8949116">
    <w:abstractNumId w:val="7"/>
  </w:num>
  <w:num w:numId="2" w16cid:durableId="1910770896">
    <w:abstractNumId w:val="5"/>
  </w:num>
  <w:num w:numId="3" w16cid:durableId="50424632">
    <w:abstractNumId w:val="1"/>
  </w:num>
  <w:num w:numId="4" w16cid:durableId="125239338">
    <w:abstractNumId w:val="4"/>
  </w:num>
  <w:num w:numId="5" w16cid:durableId="1879276865">
    <w:abstractNumId w:val="2"/>
  </w:num>
  <w:num w:numId="6" w16cid:durableId="1368481458">
    <w:abstractNumId w:val="0"/>
  </w:num>
  <w:num w:numId="7" w16cid:durableId="1917861337">
    <w:abstractNumId w:val="3"/>
  </w:num>
  <w:num w:numId="8" w16cid:durableId="450712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A4F"/>
    <w:rsid w:val="00070656"/>
    <w:rsid w:val="00081A73"/>
    <w:rsid w:val="000C0662"/>
    <w:rsid w:val="00101A44"/>
    <w:rsid w:val="00127855"/>
    <w:rsid w:val="00202563"/>
    <w:rsid w:val="002708BA"/>
    <w:rsid w:val="002A1193"/>
    <w:rsid w:val="002E2351"/>
    <w:rsid w:val="00337ECA"/>
    <w:rsid w:val="00346CC9"/>
    <w:rsid w:val="00353BD8"/>
    <w:rsid w:val="003B4FA0"/>
    <w:rsid w:val="00402DE3"/>
    <w:rsid w:val="0048053F"/>
    <w:rsid w:val="004D6412"/>
    <w:rsid w:val="004E084B"/>
    <w:rsid w:val="00505085"/>
    <w:rsid w:val="00512366"/>
    <w:rsid w:val="00595BC8"/>
    <w:rsid w:val="005F0D02"/>
    <w:rsid w:val="005F53B8"/>
    <w:rsid w:val="00632D4A"/>
    <w:rsid w:val="00651B8C"/>
    <w:rsid w:val="00682B22"/>
    <w:rsid w:val="0069014D"/>
    <w:rsid w:val="006C24A0"/>
    <w:rsid w:val="006E32F7"/>
    <w:rsid w:val="006E77D4"/>
    <w:rsid w:val="00702AC4"/>
    <w:rsid w:val="007245AC"/>
    <w:rsid w:val="007414E4"/>
    <w:rsid w:val="00751EC0"/>
    <w:rsid w:val="007B19A2"/>
    <w:rsid w:val="007D7811"/>
    <w:rsid w:val="007E4125"/>
    <w:rsid w:val="007E53DB"/>
    <w:rsid w:val="00801DDC"/>
    <w:rsid w:val="00804A4F"/>
    <w:rsid w:val="0085710E"/>
    <w:rsid w:val="008A685B"/>
    <w:rsid w:val="008C7DAF"/>
    <w:rsid w:val="008D4118"/>
    <w:rsid w:val="008D6FA7"/>
    <w:rsid w:val="008D7CF2"/>
    <w:rsid w:val="00917980"/>
    <w:rsid w:val="009417AF"/>
    <w:rsid w:val="00957C6A"/>
    <w:rsid w:val="00973ABF"/>
    <w:rsid w:val="009843FC"/>
    <w:rsid w:val="009A7D35"/>
    <w:rsid w:val="009B155C"/>
    <w:rsid w:val="009D1B8A"/>
    <w:rsid w:val="009E1D3D"/>
    <w:rsid w:val="00A1745A"/>
    <w:rsid w:val="00A22115"/>
    <w:rsid w:val="00A35C2D"/>
    <w:rsid w:val="00AA68DA"/>
    <w:rsid w:val="00B13BB7"/>
    <w:rsid w:val="00B24CF6"/>
    <w:rsid w:val="00C011D1"/>
    <w:rsid w:val="00C25CE9"/>
    <w:rsid w:val="00C26534"/>
    <w:rsid w:val="00C7148B"/>
    <w:rsid w:val="00CC0EE6"/>
    <w:rsid w:val="00CC1D94"/>
    <w:rsid w:val="00CD4A71"/>
    <w:rsid w:val="00D34DB4"/>
    <w:rsid w:val="00D37855"/>
    <w:rsid w:val="00D53CEF"/>
    <w:rsid w:val="00D6254B"/>
    <w:rsid w:val="00D658EC"/>
    <w:rsid w:val="00D761A8"/>
    <w:rsid w:val="00D84B49"/>
    <w:rsid w:val="00D90607"/>
    <w:rsid w:val="00DC6F60"/>
    <w:rsid w:val="00E22ACA"/>
    <w:rsid w:val="00F0364C"/>
    <w:rsid w:val="00F109FB"/>
    <w:rsid w:val="00F31071"/>
    <w:rsid w:val="00F37352"/>
    <w:rsid w:val="00FA40C6"/>
    <w:rsid w:val="00FE07ED"/>
    <w:rsid w:val="0522924D"/>
    <w:rsid w:val="0C707CE2"/>
    <w:rsid w:val="0ED1BBB5"/>
    <w:rsid w:val="1FDBC03D"/>
    <w:rsid w:val="23BB61D1"/>
    <w:rsid w:val="3FB63816"/>
    <w:rsid w:val="41D567A6"/>
    <w:rsid w:val="46A22311"/>
    <w:rsid w:val="52E3C462"/>
    <w:rsid w:val="541F0E51"/>
    <w:rsid w:val="59A27A68"/>
    <w:rsid w:val="6A9A142E"/>
    <w:rsid w:val="7733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74F054"/>
  <w15:chartTrackingRefBased/>
  <w15:docId w15:val="{3C1A5AC3-3B1A-424E-ACC2-427ECEDF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AC4"/>
  </w:style>
  <w:style w:type="paragraph" w:styleId="Ttulo1">
    <w:name w:val="heading 1"/>
    <w:basedOn w:val="Normal"/>
    <w:next w:val="Normal"/>
    <w:link w:val="Ttulo1Char"/>
    <w:uiPriority w:val="9"/>
    <w:qFormat/>
    <w:rsid w:val="00804A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804A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804A4F"/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00804A4F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804A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4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Relationship Id="rId6" Type="http://schemas.openxmlformats.org/officeDocument/2006/relationships/image" Target="media/image6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1D500A-A978-4C8B-9ABA-CB491133B2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1E4380-008F-4CC1-A685-8EA9C500382E}">
  <ds:schemaRefs>
    <ds:schemaRef ds:uri="041e79b4-5ccb-42cd-8985-4d712bfbed28"/>
    <ds:schemaRef ds:uri="http://www.w3.org/XML/1998/namespace"/>
    <ds:schemaRef ds:uri="http://purl.org/dc/terms/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37e914e7-41cb-42e8-978d-2433094235fa"/>
    <ds:schemaRef ds:uri="http://schemas.microsoft.com/office/2006/metadata/properties"/>
    <ds:schemaRef ds:uri="http://schemas.openxmlformats.org/package/2006/metadata/core-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34</TotalTime>
  <Pages>4</Pages>
  <Words>877</Words>
  <Characters>4740</Characters>
  <Application>Microsoft Office Word</Application>
  <DocSecurity>0</DocSecurity>
  <Lines>39</Lines>
  <Paragraphs>11</Paragraphs>
  <ScaleCrop>false</ScaleCrop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34</cp:revision>
  <cp:lastPrinted>2022-11-22T02:43:00Z</cp:lastPrinted>
  <dcterms:created xsi:type="dcterms:W3CDTF">2023-07-31T17:19:00Z</dcterms:created>
  <dcterms:modified xsi:type="dcterms:W3CDTF">2023-08-07T16:51:00Z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