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9C453" w14:textId="74ED2D04" w:rsidR="00804A4F" w:rsidRPr="00804A4F" w:rsidRDefault="00804A4F" w:rsidP="00804A4F">
      <w:pPr>
        <w:pStyle w:val="Ttulo1"/>
        <w:rPr>
          <w:rFonts w:ascii="Titillium Web SemiBold" w:hAnsi="Titillium Web SemiBold"/>
          <w:b/>
          <w:bCs/>
          <w:color w:val="162235"/>
        </w:rPr>
      </w:pPr>
      <w:r w:rsidRPr="00804A4F">
        <w:rPr>
          <w:rFonts w:ascii="Titillium Web SemiBold" w:hAnsi="Titillium Web SemiBold"/>
          <w:b/>
          <w:bCs/>
          <w:color w:val="162235"/>
        </w:rPr>
        <w:t>RELATÓRIO DE ESTUDO DE VIABLIDADE</w:t>
      </w:r>
    </w:p>
    <w:p w14:paraId="124D893C" w14:textId="77777777" w:rsidR="00804A4F" w:rsidRPr="00804A4F" w:rsidRDefault="00804A4F" w:rsidP="00804A4F">
      <w:pPr>
        <w:rPr>
          <w:rStyle w:val="nfaseIntensa"/>
          <w:rFonts w:ascii="Titillium Web SemiBold" w:hAnsi="Titillium Web SemiBold"/>
        </w:rPr>
      </w:pPr>
      <w:r w:rsidRPr="00804A4F">
        <w:rPr>
          <w:rStyle w:val="nfaseIntensa"/>
          <w:rFonts w:ascii="Titillium Web SemiBold" w:hAnsi="Titillium Web SemiBold"/>
        </w:rPr>
        <w:t>SISTEMA GERADOR DE ASSINATURAS DE E-MAIL E PLANOS DE FUNDO PARA REUNIÕES</w:t>
      </w:r>
    </w:p>
    <w:p w14:paraId="62309301" w14:textId="77777777" w:rsidR="004E084B" w:rsidRDefault="004E084B" w:rsidP="00804A4F"/>
    <w:p w14:paraId="043854C1" w14:textId="77777777" w:rsidR="00804A4F" w:rsidRDefault="00804A4F" w:rsidP="00804A4F"/>
    <w:p w14:paraId="3742BEBD" w14:textId="3D72519E" w:rsidR="00804A4F" w:rsidRDefault="00804A4F" w:rsidP="00804A4F">
      <w:pPr>
        <w:pStyle w:val="Ttulo1"/>
        <w:rPr>
          <w:rFonts w:ascii="Titillium Web SemiBold" w:hAnsi="Titillium Web SemiBold"/>
          <w:sz w:val="28"/>
          <w:szCs w:val="28"/>
        </w:rPr>
      </w:pPr>
      <w:r w:rsidRPr="00804A4F">
        <w:rPr>
          <w:rFonts w:ascii="Titillium Web SemiBold" w:hAnsi="Titillium Web SemiBold"/>
          <w:sz w:val="28"/>
          <w:szCs w:val="28"/>
        </w:rPr>
        <w:t>INTRODUÇÃO</w:t>
      </w:r>
    </w:p>
    <w:p w14:paraId="62ECA8BA" w14:textId="77777777" w:rsidR="00804A4F" w:rsidRPr="00804A4F" w:rsidRDefault="00804A4F" w:rsidP="00804A4F"/>
    <w:p w14:paraId="1A68E3BC" w14:textId="572E57F7" w:rsidR="00804A4F" w:rsidRPr="00804A4F" w:rsidRDefault="00804A4F" w:rsidP="00804A4F">
      <w:pPr>
        <w:rPr>
          <w:rFonts w:ascii="Titillium Web" w:hAnsi="Titillium Web"/>
          <w:sz w:val="22"/>
          <w:szCs w:val="22"/>
        </w:rPr>
      </w:pPr>
      <w:r w:rsidRPr="00804A4F">
        <w:rPr>
          <w:rFonts w:ascii="Titillium Web" w:hAnsi="Titillium Web"/>
          <w:sz w:val="22"/>
          <w:szCs w:val="22"/>
        </w:rPr>
        <w:t xml:space="preserve">O objetivo deste relatório é apresentar o estudo de viabilidade do projeto </w:t>
      </w:r>
      <w:r>
        <w:rPr>
          <w:rFonts w:ascii="Titillium Web" w:hAnsi="Titillium Web"/>
          <w:sz w:val="22"/>
          <w:szCs w:val="22"/>
        </w:rPr>
        <w:t>do Sistema gerador de assinaturas de e-mail e planos de fundo para reuniões</w:t>
      </w:r>
      <w:r w:rsidRPr="00804A4F">
        <w:rPr>
          <w:rFonts w:ascii="Titillium Web" w:hAnsi="Titillium Web"/>
          <w:sz w:val="22"/>
          <w:szCs w:val="22"/>
        </w:rPr>
        <w:t>. Neste documento, serão abordadas as seguintes áreas de avaliação de viabilidade:</w:t>
      </w:r>
    </w:p>
    <w:p w14:paraId="51180060" w14:textId="77777777" w:rsidR="00804A4F" w:rsidRPr="00804A4F" w:rsidRDefault="00804A4F" w:rsidP="00804A4F">
      <w:pPr>
        <w:rPr>
          <w:rFonts w:ascii="Titillium Web" w:hAnsi="Titillium Web"/>
          <w:sz w:val="22"/>
          <w:szCs w:val="22"/>
        </w:rPr>
      </w:pPr>
    </w:p>
    <w:p w14:paraId="44F56456" w14:textId="77777777" w:rsidR="00804A4F" w:rsidRPr="00804A4F" w:rsidRDefault="00804A4F" w:rsidP="00804A4F">
      <w:pPr>
        <w:rPr>
          <w:rFonts w:ascii="Titillium Web" w:hAnsi="Titillium Web"/>
          <w:sz w:val="22"/>
          <w:szCs w:val="22"/>
        </w:rPr>
      </w:pPr>
      <w:r w:rsidRPr="00804A4F">
        <w:rPr>
          <w:rFonts w:ascii="Titillium Web" w:hAnsi="Titillium Web"/>
          <w:sz w:val="22"/>
          <w:szCs w:val="22"/>
        </w:rPr>
        <w:t>1.</w:t>
      </w:r>
      <w:r w:rsidRPr="00804A4F">
        <w:rPr>
          <w:rFonts w:ascii="Titillium Web" w:hAnsi="Titillium Web"/>
          <w:sz w:val="22"/>
          <w:szCs w:val="22"/>
        </w:rPr>
        <w:tab/>
        <w:t>Avaliação de Viabilidade Técnica</w:t>
      </w:r>
    </w:p>
    <w:p w14:paraId="15170432" w14:textId="77777777" w:rsidR="00804A4F" w:rsidRPr="00804A4F" w:rsidRDefault="00804A4F" w:rsidP="00804A4F">
      <w:pPr>
        <w:rPr>
          <w:rFonts w:ascii="Titillium Web" w:hAnsi="Titillium Web"/>
          <w:sz w:val="22"/>
          <w:szCs w:val="22"/>
        </w:rPr>
      </w:pPr>
      <w:r w:rsidRPr="00804A4F">
        <w:rPr>
          <w:rFonts w:ascii="Titillium Web" w:hAnsi="Titillium Web"/>
          <w:sz w:val="22"/>
          <w:szCs w:val="22"/>
        </w:rPr>
        <w:t>2.</w:t>
      </w:r>
      <w:r w:rsidRPr="00804A4F">
        <w:rPr>
          <w:rFonts w:ascii="Titillium Web" w:hAnsi="Titillium Web"/>
          <w:sz w:val="22"/>
          <w:szCs w:val="22"/>
        </w:rPr>
        <w:tab/>
        <w:t>Avaliação de Viabilidade Econômica</w:t>
      </w:r>
    </w:p>
    <w:p w14:paraId="2F08BA8C" w14:textId="77777777" w:rsidR="00804A4F" w:rsidRPr="00804A4F" w:rsidRDefault="00804A4F" w:rsidP="00804A4F">
      <w:pPr>
        <w:rPr>
          <w:rFonts w:ascii="Titillium Web" w:hAnsi="Titillium Web"/>
          <w:sz w:val="22"/>
          <w:szCs w:val="22"/>
        </w:rPr>
      </w:pPr>
      <w:r w:rsidRPr="00804A4F">
        <w:rPr>
          <w:rFonts w:ascii="Titillium Web" w:hAnsi="Titillium Web"/>
          <w:sz w:val="22"/>
          <w:szCs w:val="22"/>
        </w:rPr>
        <w:t>3.</w:t>
      </w:r>
      <w:r w:rsidRPr="00804A4F">
        <w:rPr>
          <w:rFonts w:ascii="Titillium Web" w:hAnsi="Titillium Web"/>
          <w:sz w:val="22"/>
          <w:szCs w:val="22"/>
        </w:rPr>
        <w:tab/>
        <w:t>Avaliação de Viabilidade Operacional</w:t>
      </w:r>
    </w:p>
    <w:p w14:paraId="7918A121" w14:textId="7CE9522A" w:rsidR="00804A4F" w:rsidRDefault="00804A4F" w:rsidP="00804A4F">
      <w:pPr>
        <w:rPr>
          <w:rFonts w:ascii="Titillium Web" w:hAnsi="Titillium Web"/>
          <w:sz w:val="22"/>
          <w:szCs w:val="22"/>
        </w:rPr>
      </w:pPr>
      <w:r w:rsidRPr="00804A4F">
        <w:rPr>
          <w:rFonts w:ascii="Titillium Web" w:hAnsi="Titillium Web"/>
          <w:sz w:val="22"/>
          <w:szCs w:val="22"/>
        </w:rPr>
        <w:t>4.</w:t>
      </w:r>
      <w:r w:rsidRPr="00804A4F">
        <w:rPr>
          <w:rFonts w:ascii="Titillium Web" w:hAnsi="Titillium Web"/>
          <w:sz w:val="22"/>
          <w:szCs w:val="22"/>
        </w:rPr>
        <w:tab/>
        <w:t>Avaliação de Viabilidade Legal</w:t>
      </w:r>
    </w:p>
    <w:p w14:paraId="62316CA4" w14:textId="77777777" w:rsidR="00804A4F" w:rsidRDefault="00804A4F" w:rsidP="00804A4F">
      <w:pPr>
        <w:rPr>
          <w:rFonts w:ascii="Titillium Web" w:hAnsi="Titillium Web"/>
          <w:sz w:val="22"/>
          <w:szCs w:val="22"/>
        </w:rPr>
      </w:pPr>
    </w:p>
    <w:p w14:paraId="66F7DBFD" w14:textId="5DF6B9D1" w:rsidR="00804A4F" w:rsidRDefault="00804A4F" w:rsidP="00804A4F">
      <w:pPr>
        <w:pStyle w:val="Ttulo1"/>
        <w:rPr>
          <w:rFonts w:ascii="Titillium Web SemiBold" w:hAnsi="Titillium Web SemiBold"/>
          <w:sz w:val="28"/>
          <w:szCs w:val="28"/>
        </w:rPr>
      </w:pPr>
      <w:r>
        <w:rPr>
          <w:rFonts w:ascii="Titillium Web SemiBold" w:hAnsi="Titillium Web SemiBold"/>
          <w:sz w:val="28"/>
          <w:szCs w:val="28"/>
        </w:rPr>
        <w:t>AVALIAÇÃO DE VIABILIDADE TÉCNICA</w:t>
      </w:r>
    </w:p>
    <w:p w14:paraId="4DBF5ED0" w14:textId="77777777" w:rsidR="00804A4F" w:rsidRPr="00804A4F" w:rsidRDefault="00804A4F" w:rsidP="00804A4F"/>
    <w:p w14:paraId="5465F86A" w14:textId="269126EF" w:rsidR="00804A4F" w:rsidRDefault="00804A4F" w:rsidP="00804A4F">
      <w:pPr>
        <w:rPr>
          <w:rFonts w:ascii="Titillium Web" w:hAnsi="Titillium Web"/>
          <w:sz w:val="22"/>
          <w:szCs w:val="22"/>
        </w:rPr>
      </w:pPr>
      <w:r w:rsidRPr="00804A4F">
        <w:rPr>
          <w:rFonts w:ascii="Titillium Web" w:hAnsi="Titillium Web"/>
          <w:sz w:val="22"/>
          <w:szCs w:val="22"/>
        </w:rPr>
        <w:t>Nesta seção, foram analisadas as tecnologias e ferramentas necessárias para o desenvolvimento do projeto, bem como os prazos estimados para conclusão de cada etapa. Os principais pontos abordados nesta avaliação são:</w:t>
      </w:r>
    </w:p>
    <w:p w14:paraId="363DD1CB" w14:textId="77777777" w:rsidR="00804A4F" w:rsidRDefault="00804A4F" w:rsidP="00804A4F">
      <w:pPr>
        <w:rPr>
          <w:rFonts w:ascii="Titillium Web" w:hAnsi="Titillium Web"/>
          <w:sz w:val="22"/>
          <w:szCs w:val="22"/>
        </w:rPr>
      </w:pPr>
    </w:p>
    <w:p w14:paraId="59C352BB" w14:textId="7946235F" w:rsidR="00804A4F" w:rsidRDefault="00804A4F" w:rsidP="00804A4F">
      <w:pPr>
        <w:pStyle w:val="PargrafodaLista"/>
        <w:numPr>
          <w:ilvl w:val="0"/>
          <w:numId w:val="2"/>
        </w:numPr>
        <w:rPr>
          <w:rFonts w:ascii="Titillium Web SemiBold" w:hAnsi="Titillium Web SemiBold"/>
          <w:sz w:val="22"/>
          <w:szCs w:val="22"/>
        </w:rPr>
      </w:pPr>
      <w:r w:rsidRPr="00804A4F">
        <w:rPr>
          <w:rFonts w:ascii="Titillium Web SemiBold" w:hAnsi="Titillium Web SemiBold"/>
          <w:sz w:val="22"/>
          <w:szCs w:val="22"/>
        </w:rPr>
        <w:t>Tecnologias e Ferramentas:</w:t>
      </w:r>
    </w:p>
    <w:p w14:paraId="7C940BC7" w14:textId="77777777" w:rsidR="00804A4F" w:rsidRDefault="00804A4F" w:rsidP="00804A4F">
      <w:pPr>
        <w:rPr>
          <w:rFonts w:ascii="Titillium Web" w:hAnsi="Titillium Web"/>
          <w:sz w:val="22"/>
          <w:szCs w:val="22"/>
        </w:rPr>
      </w:pPr>
    </w:p>
    <w:tbl>
      <w:tblPr>
        <w:tblStyle w:val="TabeladeGradeClara"/>
        <w:tblW w:w="8647" w:type="dxa"/>
        <w:tblInd w:w="137" w:type="dxa"/>
        <w:tblLook w:val="04A0" w:firstRow="1" w:lastRow="0" w:firstColumn="1" w:lastColumn="0" w:noHBand="0" w:noVBand="1"/>
      </w:tblPr>
      <w:tblGrid>
        <w:gridCol w:w="1866"/>
        <w:gridCol w:w="1536"/>
        <w:gridCol w:w="2693"/>
        <w:gridCol w:w="2552"/>
      </w:tblGrid>
      <w:tr w:rsidR="00D658EC" w:rsidRPr="00587345" w14:paraId="438792E0" w14:textId="77749DE4" w:rsidTr="00AA68DA">
        <w:trPr>
          <w:trHeight w:val="571"/>
        </w:trPr>
        <w:tc>
          <w:tcPr>
            <w:tcW w:w="1866" w:type="dxa"/>
            <w:vAlign w:val="center"/>
          </w:tcPr>
          <w:p w14:paraId="5C5853E3" w14:textId="7A3293BB" w:rsidR="00D658EC" w:rsidRPr="00587345" w:rsidRDefault="00D658E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TECNOLOGIA</w:t>
            </w:r>
          </w:p>
        </w:tc>
        <w:tc>
          <w:tcPr>
            <w:tcW w:w="1536" w:type="dxa"/>
            <w:vAlign w:val="center"/>
          </w:tcPr>
          <w:p w14:paraId="43971749" w14:textId="149F7EB2" w:rsidR="00D658EC" w:rsidRPr="00587345" w:rsidRDefault="00D658E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NOME</w:t>
            </w:r>
          </w:p>
        </w:tc>
        <w:tc>
          <w:tcPr>
            <w:tcW w:w="2693" w:type="dxa"/>
            <w:vAlign w:val="center"/>
          </w:tcPr>
          <w:p w14:paraId="166533F9" w14:textId="5A0A407B" w:rsidR="00D658EC" w:rsidRPr="00587345" w:rsidRDefault="00D658E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DESENVOLVEDOR</w:t>
            </w:r>
          </w:p>
        </w:tc>
        <w:tc>
          <w:tcPr>
            <w:tcW w:w="2552" w:type="dxa"/>
          </w:tcPr>
          <w:p w14:paraId="4FDA26D8" w14:textId="3B43AA18" w:rsidR="00D658EC" w:rsidRDefault="00D658E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DISPONIBILIDADE DE DOCUMENTAÇÃO</w:t>
            </w:r>
          </w:p>
        </w:tc>
      </w:tr>
      <w:tr w:rsidR="00D658EC" w:rsidRPr="00587345" w14:paraId="46DC11EF" w14:textId="7F10FF69" w:rsidTr="00AA68DA">
        <w:trPr>
          <w:trHeight w:val="571"/>
        </w:trPr>
        <w:tc>
          <w:tcPr>
            <w:tcW w:w="1866" w:type="dxa"/>
            <w:vAlign w:val="center"/>
          </w:tcPr>
          <w:p w14:paraId="431A76CA" w14:textId="7D01A984" w:rsidR="00D658EC" w:rsidRPr="00D658EC" w:rsidRDefault="00D658EC" w:rsidP="00D658EC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 w:rsidRPr="00D658EC"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LINGUAGEM DE PROGRAMAÇÃO</w:t>
            </w:r>
          </w:p>
        </w:tc>
        <w:tc>
          <w:tcPr>
            <w:tcW w:w="1536" w:type="dxa"/>
            <w:vAlign w:val="center"/>
          </w:tcPr>
          <w:p w14:paraId="694BEDEF" w14:textId="6B3F51C7" w:rsidR="00D658EC" w:rsidRPr="00D658EC" w:rsidRDefault="00D658EC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 w:rsidRPr="00D658EC"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TYPESCRIPT</w:t>
            </w:r>
          </w:p>
        </w:tc>
        <w:tc>
          <w:tcPr>
            <w:tcW w:w="2693" w:type="dxa"/>
            <w:vAlign w:val="center"/>
          </w:tcPr>
          <w:p w14:paraId="20F3DFC3" w14:textId="5C67BF52" w:rsidR="00D658EC" w:rsidRPr="00D658EC" w:rsidRDefault="00D658E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ALLYSON RODRIGUES</w:t>
            </w:r>
          </w:p>
        </w:tc>
        <w:tc>
          <w:tcPr>
            <w:tcW w:w="2552" w:type="dxa"/>
            <w:vAlign w:val="center"/>
          </w:tcPr>
          <w:p w14:paraId="4A236245" w14:textId="03045D73" w:rsidR="00D658EC" w:rsidRPr="00D658EC" w:rsidRDefault="00D658EC" w:rsidP="00D658E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ALTA</w:t>
            </w:r>
          </w:p>
        </w:tc>
      </w:tr>
      <w:tr w:rsidR="00D658EC" w:rsidRPr="00587345" w14:paraId="60DAF018" w14:textId="4A7DC61C" w:rsidTr="00AA68DA">
        <w:trPr>
          <w:trHeight w:val="571"/>
        </w:trPr>
        <w:tc>
          <w:tcPr>
            <w:tcW w:w="1866" w:type="dxa"/>
            <w:vAlign w:val="center"/>
          </w:tcPr>
          <w:p w14:paraId="36F4866C" w14:textId="33E6030F" w:rsidR="00D658EC" w:rsidRPr="00D658EC" w:rsidRDefault="00D658EC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FRAMEWORK</w:t>
            </w:r>
          </w:p>
        </w:tc>
        <w:tc>
          <w:tcPr>
            <w:tcW w:w="1536" w:type="dxa"/>
            <w:vAlign w:val="center"/>
          </w:tcPr>
          <w:p w14:paraId="5DD5A7C9" w14:textId="68C035A3" w:rsidR="00D658EC" w:rsidRPr="00D658EC" w:rsidRDefault="00D658EC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REACTJS</w:t>
            </w:r>
          </w:p>
        </w:tc>
        <w:tc>
          <w:tcPr>
            <w:tcW w:w="2693" w:type="dxa"/>
            <w:vAlign w:val="center"/>
          </w:tcPr>
          <w:p w14:paraId="6892BFF4" w14:textId="27487D3B" w:rsidR="00D658EC" w:rsidRPr="00D658EC" w:rsidRDefault="00D658E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ALLYSON RODRIGUES</w:t>
            </w:r>
          </w:p>
        </w:tc>
        <w:tc>
          <w:tcPr>
            <w:tcW w:w="2552" w:type="dxa"/>
            <w:vAlign w:val="center"/>
          </w:tcPr>
          <w:p w14:paraId="5626003B" w14:textId="793595CC" w:rsidR="00D658EC" w:rsidRPr="00D658EC" w:rsidRDefault="00D658EC" w:rsidP="00D658E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ALTA</w:t>
            </w:r>
          </w:p>
        </w:tc>
      </w:tr>
      <w:tr w:rsidR="00D658EC" w:rsidRPr="00587345" w14:paraId="12C8DFB1" w14:textId="0AE3AC08" w:rsidTr="00AA68DA">
        <w:trPr>
          <w:trHeight w:val="571"/>
        </w:trPr>
        <w:tc>
          <w:tcPr>
            <w:tcW w:w="1866" w:type="dxa"/>
            <w:vAlign w:val="center"/>
          </w:tcPr>
          <w:p w14:paraId="53D9CC4F" w14:textId="406205D6" w:rsidR="00D658EC" w:rsidRPr="00D658EC" w:rsidRDefault="00D658EC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BIBLIOTECAS</w:t>
            </w:r>
          </w:p>
        </w:tc>
        <w:tc>
          <w:tcPr>
            <w:tcW w:w="1536" w:type="dxa"/>
            <w:vAlign w:val="center"/>
          </w:tcPr>
          <w:p w14:paraId="5EBC10C8" w14:textId="77777777" w:rsidR="00D658EC" w:rsidRDefault="00D658EC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MS TEAMS TOOLKIT, REACT-HOOK-FORM,</w:t>
            </w:r>
          </w:p>
          <w:p w14:paraId="63A19252" w14:textId="77777777" w:rsidR="00D658EC" w:rsidRDefault="00D658EC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STITCHES,</w:t>
            </w:r>
          </w:p>
          <w:p w14:paraId="657FC3FF" w14:textId="1EB90553" w:rsidR="00D658EC" w:rsidRPr="00D658EC" w:rsidRDefault="00D658EC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ZOD, AXIOS</w:t>
            </w:r>
          </w:p>
        </w:tc>
        <w:tc>
          <w:tcPr>
            <w:tcW w:w="2693" w:type="dxa"/>
            <w:vAlign w:val="center"/>
          </w:tcPr>
          <w:p w14:paraId="718EEA8C" w14:textId="27EDCF22" w:rsidR="00D658EC" w:rsidRPr="00D658EC" w:rsidRDefault="00D658E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ALLYSON RODRIGUES</w:t>
            </w:r>
          </w:p>
        </w:tc>
        <w:tc>
          <w:tcPr>
            <w:tcW w:w="2552" w:type="dxa"/>
            <w:vAlign w:val="center"/>
          </w:tcPr>
          <w:p w14:paraId="5B4B6527" w14:textId="55E7C8B5" w:rsidR="00D658EC" w:rsidRPr="00D658EC" w:rsidRDefault="00D658EC" w:rsidP="00D658E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ALTA</w:t>
            </w:r>
          </w:p>
        </w:tc>
      </w:tr>
    </w:tbl>
    <w:p w14:paraId="6023B817" w14:textId="77777777" w:rsidR="00D658EC" w:rsidRDefault="00D658EC" w:rsidP="00D658EC">
      <w:pPr>
        <w:ind w:left="360"/>
        <w:rPr>
          <w:rFonts w:ascii="Titillium Web" w:hAnsi="Titillium Web"/>
          <w:sz w:val="22"/>
          <w:szCs w:val="22"/>
        </w:rPr>
      </w:pPr>
    </w:p>
    <w:p w14:paraId="47998122" w14:textId="77777777" w:rsidR="00AA68DA" w:rsidRDefault="00AA68DA" w:rsidP="00D658EC">
      <w:pPr>
        <w:ind w:left="360"/>
        <w:rPr>
          <w:rFonts w:ascii="Titillium Web" w:hAnsi="Titillium Web"/>
          <w:sz w:val="22"/>
          <w:szCs w:val="22"/>
        </w:rPr>
      </w:pPr>
    </w:p>
    <w:p w14:paraId="6511BEEE" w14:textId="77777777" w:rsidR="00AA68DA" w:rsidRDefault="00AA68DA" w:rsidP="00D658EC">
      <w:pPr>
        <w:ind w:left="360"/>
        <w:rPr>
          <w:rFonts w:ascii="Titillium Web" w:hAnsi="Titillium Web"/>
          <w:sz w:val="22"/>
          <w:szCs w:val="22"/>
        </w:rPr>
      </w:pPr>
    </w:p>
    <w:p w14:paraId="65AF9BB4" w14:textId="77777777" w:rsidR="00AA68DA" w:rsidRDefault="00AA68DA" w:rsidP="00D658EC">
      <w:pPr>
        <w:ind w:left="360"/>
        <w:rPr>
          <w:rFonts w:ascii="Titillium Web" w:hAnsi="Titillium Web"/>
          <w:sz w:val="22"/>
          <w:szCs w:val="22"/>
        </w:rPr>
      </w:pPr>
    </w:p>
    <w:p w14:paraId="72AB991F" w14:textId="307C201E" w:rsidR="00D658EC" w:rsidRDefault="00D658EC" w:rsidP="00D658EC">
      <w:pPr>
        <w:pStyle w:val="PargrafodaLista"/>
        <w:numPr>
          <w:ilvl w:val="0"/>
          <w:numId w:val="2"/>
        </w:numPr>
        <w:rPr>
          <w:rFonts w:ascii="Titillium Web SemiBold" w:hAnsi="Titillium Web SemiBold"/>
          <w:sz w:val="22"/>
          <w:szCs w:val="22"/>
        </w:rPr>
      </w:pPr>
      <w:r w:rsidRPr="00D658EC">
        <w:rPr>
          <w:rFonts w:ascii="Titillium Web SemiBold" w:hAnsi="Titillium Web SemiBold"/>
          <w:sz w:val="22"/>
          <w:szCs w:val="22"/>
        </w:rPr>
        <w:lastRenderedPageBreak/>
        <w:t>Prazos para desenvolvimento:</w:t>
      </w:r>
    </w:p>
    <w:p w14:paraId="6C85B1BE" w14:textId="77777777" w:rsidR="00AA68DA" w:rsidRPr="00D658EC" w:rsidRDefault="00AA68DA" w:rsidP="00AA68DA">
      <w:pPr>
        <w:pStyle w:val="PargrafodaLista"/>
        <w:rPr>
          <w:rFonts w:ascii="Titillium Web SemiBold" w:hAnsi="Titillium Web SemiBold"/>
          <w:sz w:val="22"/>
          <w:szCs w:val="22"/>
        </w:rPr>
      </w:pPr>
    </w:p>
    <w:tbl>
      <w:tblPr>
        <w:tblStyle w:val="TabeladeGradeClara"/>
        <w:tblW w:w="7381" w:type="dxa"/>
        <w:tblInd w:w="-5" w:type="dxa"/>
        <w:tblLook w:val="04A0" w:firstRow="1" w:lastRow="0" w:firstColumn="1" w:lastColumn="0" w:noHBand="0" w:noVBand="1"/>
      </w:tblPr>
      <w:tblGrid>
        <w:gridCol w:w="3098"/>
        <w:gridCol w:w="1750"/>
        <w:gridCol w:w="2533"/>
      </w:tblGrid>
      <w:tr w:rsidR="00E11988" w14:paraId="12B387B5" w14:textId="3B227336" w:rsidTr="002C1712">
        <w:trPr>
          <w:trHeight w:val="643"/>
        </w:trPr>
        <w:tc>
          <w:tcPr>
            <w:tcW w:w="3098" w:type="dxa"/>
            <w:vAlign w:val="center"/>
          </w:tcPr>
          <w:p w14:paraId="51E84CEF" w14:textId="303D1A1A" w:rsidR="00E11988" w:rsidRPr="000E0196" w:rsidRDefault="00E11988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2"/>
                <w:szCs w:val="22"/>
              </w:rPr>
            </w:pPr>
            <w:r w:rsidRPr="000E0196">
              <w:rPr>
                <w:rFonts w:ascii="Titillium Web SemiBold" w:hAnsi="Titillium Web SemiBold"/>
                <w:b/>
                <w:bCs/>
                <w:color w:val="162235"/>
                <w:sz w:val="22"/>
                <w:szCs w:val="22"/>
              </w:rPr>
              <w:t>ETAPA</w:t>
            </w:r>
          </w:p>
        </w:tc>
        <w:tc>
          <w:tcPr>
            <w:tcW w:w="1750" w:type="dxa"/>
            <w:vAlign w:val="center"/>
          </w:tcPr>
          <w:p w14:paraId="57DC5679" w14:textId="5362E5A3" w:rsidR="00E11988" w:rsidRPr="000E0196" w:rsidRDefault="00E11988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2"/>
                <w:szCs w:val="22"/>
              </w:rPr>
            </w:pPr>
            <w:r w:rsidRPr="000E0196">
              <w:rPr>
                <w:rFonts w:ascii="Titillium Web SemiBold" w:hAnsi="Titillium Web SemiBold"/>
                <w:b/>
                <w:bCs/>
                <w:color w:val="162235"/>
                <w:sz w:val="22"/>
                <w:szCs w:val="22"/>
              </w:rPr>
              <w:t>DURAÇÃO DA SPRINT</w:t>
            </w:r>
          </w:p>
        </w:tc>
        <w:tc>
          <w:tcPr>
            <w:tcW w:w="2533" w:type="dxa"/>
            <w:vAlign w:val="center"/>
          </w:tcPr>
          <w:p w14:paraId="33AABB4E" w14:textId="01CB73D8" w:rsidR="00E11988" w:rsidRPr="000E0196" w:rsidRDefault="00E11988" w:rsidP="0048053F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2"/>
                <w:szCs w:val="22"/>
              </w:rPr>
            </w:pPr>
            <w:r w:rsidRPr="000E0196">
              <w:rPr>
                <w:rFonts w:ascii="Titillium Web SemiBold" w:hAnsi="Titillium Web SemiBold"/>
                <w:b/>
                <w:bCs/>
                <w:color w:val="162235"/>
                <w:sz w:val="22"/>
                <w:szCs w:val="22"/>
              </w:rPr>
              <w:t>DATA ESTIMADA</w:t>
            </w:r>
          </w:p>
        </w:tc>
      </w:tr>
      <w:tr w:rsidR="00E11988" w:rsidRPr="00D658EC" w14:paraId="46DE0CAE" w14:textId="3270A1B1" w:rsidTr="002C1712">
        <w:trPr>
          <w:trHeight w:val="643"/>
        </w:trPr>
        <w:tc>
          <w:tcPr>
            <w:tcW w:w="3098" w:type="dxa"/>
            <w:vAlign w:val="center"/>
          </w:tcPr>
          <w:p w14:paraId="0C69E859" w14:textId="2B80FD8D" w:rsidR="00E11988" w:rsidRPr="00595BC8" w:rsidRDefault="00E11988" w:rsidP="00595BC8">
            <w:pPr>
              <w:pStyle w:val="PargrafodaLista"/>
              <w:numPr>
                <w:ilvl w:val="0"/>
                <w:numId w:val="4"/>
              </w:numP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ANÁLISE E LEVANTAMENTO DE REQUISITOS</w:t>
            </w:r>
          </w:p>
        </w:tc>
        <w:tc>
          <w:tcPr>
            <w:tcW w:w="1750" w:type="dxa"/>
            <w:vAlign w:val="center"/>
          </w:tcPr>
          <w:p w14:paraId="56035DA5" w14:textId="167534E5" w:rsidR="00E11988" w:rsidRPr="00D658EC" w:rsidRDefault="00E11988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 w:rsidRPr="0ED1BBB5"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 xml:space="preserve">2 SEMANAS </w:t>
            </w:r>
          </w:p>
        </w:tc>
        <w:tc>
          <w:tcPr>
            <w:tcW w:w="2533" w:type="dxa"/>
            <w:vAlign w:val="center"/>
          </w:tcPr>
          <w:p w14:paraId="25F7C10B" w14:textId="20E03F10" w:rsidR="00E11988" w:rsidRDefault="00E11988" w:rsidP="0048053F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21/07/2023 - 04/08/2023</w:t>
            </w:r>
          </w:p>
        </w:tc>
      </w:tr>
      <w:tr w:rsidR="00E11988" w:rsidRPr="00D658EC" w14:paraId="4701B07E" w14:textId="58AB3144" w:rsidTr="002C1712">
        <w:trPr>
          <w:trHeight w:val="643"/>
        </w:trPr>
        <w:tc>
          <w:tcPr>
            <w:tcW w:w="3098" w:type="dxa"/>
            <w:vAlign w:val="center"/>
          </w:tcPr>
          <w:p w14:paraId="31D8C270" w14:textId="58D4DE9E" w:rsidR="00E11988" w:rsidRDefault="00E11988" w:rsidP="00595BC8">
            <w:pPr>
              <w:pStyle w:val="PargrafodaLista"/>
              <w:numPr>
                <w:ilvl w:val="0"/>
                <w:numId w:val="4"/>
              </w:numP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DESIGN</w:t>
            </w:r>
          </w:p>
        </w:tc>
        <w:tc>
          <w:tcPr>
            <w:tcW w:w="1750" w:type="dxa"/>
            <w:vAlign w:val="center"/>
          </w:tcPr>
          <w:p w14:paraId="63A81ABA" w14:textId="12F76076" w:rsidR="00E11988" w:rsidRDefault="00BB20DD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3</w:t>
            </w:r>
            <w:r w:rsidR="00E11988" w:rsidRPr="0ED1BBB5"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 xml:space="preserve"> SEMANAS </w:t>
            </w:r>
          </w:p>
        </w:tc>
        <w:tc>
          <w:tcPr>
            <w:tcW w:w="2533" w:type="dxa"/>
            <w:vAlign w:val="center"/>
          </w:tcPr>
          <w:p w14:paraId="3A8DD9B7" w14:textId="1DAAEEC3" w:rsidR="00E11988" w:rsidRDefault="00E11988" w:rsidP="0048053F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07/08/2023 - 28/08/2023</w:t>
            </w:r>
          </w:p>
        </w:tc>
      </w:tr>
      <w:tr w:rsidR="00E11988" w:rsidRPr="00D658EC" w14:paraId="7E56EF45" w14:textId="568D1F58" w:rsidTr="002C1712">
        <w:trPr>
          <w:trHeight w:val="643"/>
        </w:trPr>
        <w:tc>
          <w:tcPr>
            <w:tcW w:w="3098" w:type="dxa"/>
            <w:vAlign w:val="center"/>
          </w:tcPr>
          <w:p w14:paraId="172BA52B" w14:textId="77CBF20C" w:rsidR="00E11988" w:rsidRDefault="00E11988" w:rsidP="00595BC8">
            <w:pPr>
              <w:pStyle w:val="PargrafodaLista"/>
              <w:numPr>
                <w:ilvl w:val="0"/>
                <w:numId w:val="4"/>
              </w:numP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CODIFICAÇÃO</w:t>
            </w:r>
          </w:p>
        </w:tc>
        <w:tc>
          <w:tcPr>
            <w:tcW w:w="1750" w:type="dxa"/>
            <w:vAlign w:val="center"/>
          </w:tcPr>
          <w:p w14:paraId="006C1A5F" w14:textId="4650F46E" w:rsidR="00E11988" w:rsidRDefault="00E11988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 w:rsidRPr="0ED1BBB5"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 xml:space="preserve">3 SEMANAS  </w:t>
            </w:r>
          </w:p>
        </w:tc>
        <w:tc>
          <w:tcPr>
            <w:tcW w:w="2533" w:type="dxa"/>
            <w:vAlign w:val="center"/>
          </w:tcPr>
          <w:p w14:paraId="7EF8599E" w14:textId="11A5C62A" w:rsidR="00E11988" w:rsidRDefault="00E11988" w:rsidP="002625AF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 xml:space="preserve">06/09/2023 – </w:t>
            </w:r>
            <w:r w:rsidRPr="002625AF"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29/09/2023</w:t>
            </w:r>
          </w:p>
        </w:tc>
      </w:tr>
      <w:tr w:rsidR="00E11988" w:rsidRPr="00D658EC" w14:paraId="51917338" w14:textId="03A1E631" w:rsidTr="002C1712">
        <w:trPr>
          <w:trHeight w:val="643"/>
        </w:trPr>
        <w:tc>
          <w:tcPr>
            <w:tcW w:w="3098" w:type="dxa"/>
            <w:vAlign w:val="center"/>
          </w:tcPr>
          <w:p w14:paraId="0E075D40" w14:textId="2293AFA4" w:rsidR="00E11988" w:rsidRDefault="00E11988" w:rsidP="00595BC8">
            <w:pPr>
              <w:pStyle w:val="PargrafodaLista"/>
              <w:numPr>
                <w:ilvl w:val="0"/>
                <w:numId w:val="4"/>
              </w:numP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TESTES E IMPLANTAÇÃO</w:t>
            </w:r>
          </w:p>
        </w:tc>
        <w:tc>
          <w:tcPr>
            <w:tcW w:w="1750" w:type="dxa"/>
            <w:vAlign w:val="center"/>
          </w:tcPr>
          <w:p w14:paraId="4B91093C" w14:textId="6BC37D33" w:rsidR="00E11988" w:rsidRDefault="00E11988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2 SEMANAS</w:t>
            </w:r>
          </w:p>
        </w:tc>
        <w:tc>
          <w:tcPr>
            <w:tcW w:w="2533" w:type="dxa"/>
            <w:vAlign w:val="center"/>
          </w:tcPr>
          <w:p w14:paraId="750892AE" w14:textId="18B53A91" w:rsidR="00E11988" w:rsidRDefault="00E11988" w:rsidP="0048053F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02/10/2023 – 06/10/2023</w:t>
            </w:r>
          </w:p>
        </w:tc>
      </w:tr>
      <w:tr w:rsidR="00E11988" w:rsidRPr="00D658EC" w14:paraId="4C19FD3C" w14:textId="5E66DFE2" w:rsidTr="002C1712">
        <w:trPr>
          <w:trHeight w:val="643"/>
        </w:trPr>
        <w:tc>
          <w:tcPr>
            <w:tcW w:w="3098" w:type="dxa"/>
            <w:vAlign w:val="center"/>
          </w:tcPr>
          <w:p w14:paraId="188E6ABA" w14:textId="2956F3AF" w:rsidR="00E11988" w:rsidRDefault="00E11988" w:rsidP="00595BC8">
            <w:pPr>
              <w:pStyle w:val="PargrafodaLista"/>
              <w:numPr>
                <w:ilvl w:val="0"/>
                <w:numId w:val="4"/>
              </w:numP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MANUTENÇÃO</w:t>
            </w:r>
          </w:p>
        </w:tc>
        <w:tc>
          <w:tcPr>
            <w:tcW w:w="1750" w:type="dxa"/>
            <w:vAlign w:val="center"/>
          </w:tcPr>
          <w:p w14:paraId="2AA11BF1" w14:textId="18760F56" w:rsidR="00E11988" w:rsidRDefault="00E11988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1 SEMANA</w:t>
            </w:r>
          </w:p>
        </w:tc>
        <w:tc>
          <w:tcPr>
            <w:tcW w:w="2533" w:type="dxa"/>
            <w:vAlign w:val="center"/>
          </w:tcPr>
          <w:p w14:paraId="2BA7CDF9" w14:textId="7EC5FF58" w:rsidR="00E11988" w:rsidRDefault="00E11988" w:rsidP="0048053F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9/10/2023 ~</w:t>
            </w:r>
          </w:p>
        </w:tc>
      </w:tr>
    </w:tbl>
    <w:p w14:paraId="551C6098" w14:textId="3390F894" w:rsidR="00084871" w:rsidRDefault="00084871" w:rsidP="00B24CF6">
      <w:pPr>
        <w:pStyle w:val="Ttulo1"/>
        <w:rPr>
          <w:rFonts w:ascii="Titillium Web SemiBold" w:hAnsi="Titillium Web SemiBold"/>
          <w:sz w:val="28"/>
          <w:szCs w:val="28"/>
        </w:rPr>
      </w:pPr>
    </w:p>
    <w:p w14:paraId="3B467C45" w14:textId="77777777" w:rsidR="00CA7CEF" w:rsidRPr="00CA7CEF" w:rsidRDefault="00CA7CEF" w:rsidP="00CA7CEF"/>
    <w:p w14:paraId="713BD4BC" w14:textId="1C5A73E2" w:rsidR="00B24CF6" w:rsidRDefault="00B24CF6" w:rsidP="00B24CF6">
      <w:pPr>
        <w:pStyle w:val="Ttulo1"/>
        <w:rPr>
          <w:rFonts w:ascii="Titillium Web SemiBold" w:hAnsi="Titillium Web SemiBold"/>
          <w:sz w:val="28"/>
          <w:szCs w:val="28"/>
        </w:rPr>
      </w:pPr>
      <w:r>
        <w:rPr>
          <w:rFonts w:ascii="Titillium Web SemiBold" w:hAnsi="Titillium Web SemiBold"/>
          <w:sz w:val="28"/>
          <w:szCs w:val="28"/>
        </w:rPr>
        <w:t>AVALIAÇÃO DE VIABILIDADE ECONÔMICA</w:t>
      </w:r>
    </w:p>
    <w:p w14:paraId="1CF45F85" w14:textId="46B19F16" w:rsidR="008D7CF2" w:rsidRDefault="008D7CF2" w:rsidP="008D7CF2"/>
    <w:p w14:paraId="1C3D6593" w14:textId="675DDFAE" w:rsidR="006E32F7" w:rsidRPr="00C011D1" w:rsidRDefault="006E32F7" w:rsidP="008D7CF2">
      <w:pPr>
        <w:rPr>
          <w:rFonts w:ascii="Titillium Web" w:hAnsi="Titillium Web"/>
          <w:sz w:val="22"/>
          <w:szCs w:val="22"/>
        </w:rPr>
      </w:pPr>
      <w:r w:rsidRPr="00C011D1">
        <w:rPr>
          <w:rFonts w:ascii="Titillium Web" w:hAnsi="Titillium Web"/>
          <w:sz w:val="22"/>
          <w:szCs w:val="22"/>
        </w:rPr>
        <w:t>Nesta seção</w:t>
      </w:r>
      <w:r w:rsidR="00C011D1">
        <w:rPr>
          <w:rFonts w:ascii="Titillium Web" w:hAnsi="Titillium Web"/>
          <w:sz w:val="22"/>
          <w:szCs w:val="22"/>
        </w:rPr>
        <w:t xml:space="preserve"> é realizada</w:t>
      </w:r>
      <w:r w:rsidRPr="00C011D1">
        <w:rPr>
          <w:rFonts w:ascii="Titillium Web" w:hAnsi="Titillium Web"/>
          <w:sz w:val="22"/>
          <w:szCs w:val="22"/>
        </w:rPr>
        <w:t xml:space="preserve"> a avaliação dos custos envolvidos no projeto, levando em consideração a infraestrutura e a base de dado necessária para o desenvolvimento e operação do sistema</w:t>
      </w:r>
      <w:r w:rsidR="00080C0A">
        <w:rPr>
          <w:rFonts w:ascii="Titillium Web" w:hAnsi="Titillium Web"/>
          <w:sz w:val="22"/>
          <w:szCs w:val="22"/>
        </w:rPr>
        <w:t>.</w:t>
      </w:r>
    </w:p>
    <w:p w14:paraId="58122D35" w14:textId="77777777" w:rsidR="008D7CF2" w:rsidRPr="008D7CF2" w:rsidRDefault="008D7CF2" w:rsidP="008D7CF2"/>
    <w:tbl>
      <w:tblPr>
        <w:tblStyle w:val="TabeladeGradeClara"/>
        <w:tblpPr w:leftFromText="141" w:rightFromText="141" w:vertAnchor="text" w:horzAnchor="margin" w:tblpX="137" w:tblpY="45"/>
        <w:tblW w:w="9132" w:type="dxa"/>
        <w:tblLook w:val="04A0" w:firstRow="1" w:lastRow="0" w:firstColumn="1" w:lastColumn="0" w:noHBand="0" w:noVBand="1"/>
      </w:tblPr>
      <w:tblGrid>
        <w:gridCol w:w="1334"/>
        <w:gridCol w:w="2704"/>
        <w:gridCol w:w="1813"/>
        <w:gridCol w:w="3281"/>
      </w:tblGrid>
      <w:tr w:rsidR="00D96C4A" w:rsidRPr="00587345" w14:paraId="2ACABDC1" w14:textId="0CD70A60" w:rsidTr="00D96C4A">
        <w:trPr>
          <w:trHeight w:val="546"/>
        </w:trPr>
        <w:tc>
          <w:tcPr>
            <w:tcW w:w="1366" w:type="dxa"/>
            <w:vAlign w:val="center"/>
          </w:tcPr>
          <w:p w14:paraId="7A911752" w14:textId="77777777" w:rsidR="00D96C4A" w:rsidRPr="00587345" w:rsidRDefault="00D96C4A" w:rsidP="00080C0A">
            <w:pPr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CUSTO</w:t>
            </w:r>
          </w:p>
        </w:tc>
        <w:tc>
          <w:tcPr>
            <w:tcW w:w="2876" w:type="dxa"/>
            <w:vAlign w:val="center"/>
          </w:tcPr>
          <w:p w14:paraId="2B389BC7" w14:textId="77777777" w:rsidR="00D96C4A" w:rsidRPr="00587345" w:rsidRDefault="00D96C4A" w:rsidP="008D7CF2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NOME</w:t>
            </w:r>
          </w:p>
        </w:tc>
        <w:tc>
          <w:tcPr>
            <w:tcW w:w="1426" w:type="dxa"/>
            <w:vAlign w:val="center"/>
          </w:tcPr>
          <w:p w14:paraId="35BCE5DA" w14:textId="77777777" w:rsidR="00D96C4A" w:rsidRPr="00587345" w:rsidRDefault="00D96C4A" w:rsidP="008D7CF2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TIPO</w:t>
            </w:r>
          </w:p>
        </w:tc>
        <w:tc>
          <w:tcPr>
            <w:tcW w:w="3464" w:type="dxa"/>
            <w:vAlign w:val="center"/>
          </w:tcPr>
          <w:p w14:paraId="30B5A9AB" w14:textId="14A11A62" w:rsidR="00D96C4A" w:rsidRDefault="00D96C4A" w:rsidP="00D96C4A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PAGAMENTO</w:t>
            </w:r>
          </w:p>
        </w:tc>
      </w:tr>
      <w:tr w:rsidR="00D96C4A" w:rsidRPr="00D658EC" w14:paraId="67673220" w14:textId="6580BD9D" w:rsidTr="00D96C4A">
        <w:trPr>
          <w:trHeight w:val="546"/>
        </w:trPr>
        <w:tc>
          <w:tcPr>
            <w:tcW w:w="1366" w:type="dxa"/>
            <w:vAlign w:val="center"/>
          </w:tcPr>
          <w:p w14:paraId="3EDE5B9F" w14:textId="5019B2CB" w:rsidR="00D96C4A" w:rsidRPr="00080C0A" w:rsidRDefault="00D96C4A" w:rsidP="00080C0A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R$40,00</w:t>
            </w:r>
          </w:p>
        </w:tc>
        <w:tc>
          <w:tcPr>
            <w:tcW w:w="2876" w:type="dxa"/>
            <w:vAlign w:val="center"/>
          </w:tcPr>
          <w:p w14:paraId="736DB9AD" w14:textId="13D55A45" w:rsidR="00D96C4A" w:rsidRPr="00D658EC" w:rsidRDefault="00D96C4A" w:rsidP="008D7CF2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REGISTRO DE DOMÍNIO</w:t>
            </w:r>
          </w:p>
        </w:tc>
        <w:tc>
          <w:tcPr>
            <w:tcW w:w="1426" w:type="dxa"/>
            <w:vAlign w:val="center"/>
          </w:tcPr>
          <w:p w14:paraId="537916A9" w14:textId="58C99622" w:rsidR="00D96C4A" w:rsidRPr="00D658EC" w:rsidRDefault="00D96C4A" w:rsidP="002B5C1B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INFRAESTRUTURA</w:t>
            </w:r>
          </w:p>
        </w:tc>
        <w:tc>
          <w:tcPr>
            <w:tcW w:w="3464" w:type="dxa"/>
            <w:vAlign w:val="center"/>
          </w:tcPr>
          <w:p w14:paraId="16F721DB" w14:textId="0387E744" w:rsidR="00D96C4A" w:rsidRDefault="00D96C4A" w:rsidP="00D96C4A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ANUAL</w:t>
            </w:r>
          </w:p>
        </w:tc>
      </w:tr>
      <w:tr w:rsidR="00D96C4A" w:rsidRPr="00D658EC" w14:paraId="53AB8209" w14:textId="0BBBADDD" w:rsidTr="00D96C4A">
        <w:trPr>
          <w:trHeight w:val="546"/>
        </w:trPr>
        <w:tc>
          <w:tcPr>
            <w:tcW w:w="1366" w:type="dxa"/>
            <w:vAlign w:val="center"/>
          </w:tcPr>
          <w:p w14:paraId="0F37F2F5" w14:textId="6629E95E" w:rsidR="00D96C4A" w:rsidRDefault="00D96C4A" w:rsidP="00080C0A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R$141,33</w:t>
            </w:r>
          </w:p>
        </w:tc>
        <w:tc>
          <w:tcPr>
            <w:tcW w:w="2876" w:type="dxa"/>
            <w:vAlign w:val="center"/>
          </w:tcPr>
          <w:p w14:paraId="707058F9" w14:textId="79A206A4" w:rsidR="00D96C4A" w:rsidRDefault="00D96C4A" w:rsidP="008D7CF2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BANCO DE DADOS MYSQL</w:t>
            </w:r>
          </w:p>
        </w:tc>
        <w:tc>
          <w:tcPr>
            <w:tcW w:w="1426" w:type="dxa"/>
            <w:vAlign w:val="center"/>
          </w:tcPr>
          <w:p w14:paraId="21123C99" w14:textId="6F597BBB" w:rsidR="00D96C4A" w:rsidRDefault="00D96C4A" w:rsidP="002B5C1B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BANCO DE DADOS</w:t>
            </w:r>
          </w:p>
        </w:tc>
        <w:tc>
          <w:tcPr>
            <w:tcW w:w="3464" w:type="dxa"/>
            <w:vAlign w:val="center"/>
          </w:tcPr>
          <w:p w14:paraId="3A09B4A7" w14:textId="1701DDFB" w:rsidR="00690CE3" w:rsidRDefault="00D96C4A" w:rsidP="00690CE3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MENSAL</w:t>
            </w:r>
          </w:p>
        </w:tc>
      </w:tr>
    </w:tbl>
    <w:p w14:paraId="42A8D77D" w14:textId="77777777" w:rsidR="00CC1D94" w:rsidRPr="00CC1D94" w:rsidRDefault="00CC1D94" w:rsidP="00CC1D94"/>
    <w:p w14:paraId="1F5D2E8E" w14:textId="77777777" w:rsidR="00B24CF6" w:rsidRPr="00804A4F" w:rsidRDefault="00B24CF6" w:rsidP="00B24CF6"/>
    <w:tbl>
      <w:tblPr>
        <w:tblStyle w:val="TabeladeGradeClara"/>
        <w:tblpPr w:leftFromText="141" w:rightFromText="141" w:vertAnchor="text" w:horzAnchor="margin" w:tblpX="137" w:tblpY="45"/>
        <w:tblW w:w="5524" w:type="dxa"/>
        <w:tblLook w:val="04A0" w:firstRow="1" w:lastRow="0" w:firstColumn="1" w:lastColumn="0" w:noHBand="0" w:noVBand="1"/>
      </w:tblPr>
      <w:tblGrid>
        <w:gridCol w:w="2941"/>
        <w:gridCol w:w="2583"/>
      </w:tblGrid>
      <w:tr w:rsidR="00D93EC0" w:rsidRPr="00587345" w14:paraId="7907DFAD" w14:textId="77777777" w:rsidTr="00D93EC0">
        <w:trPr>
          <w:trHeight w:val="546"/>
        </w:trPr>
        <w:tc>
          <w:tcPr>
            <w:tcW w:w="2941" w:type="dxa"/>
            <w:vAlign w:val="center"/>
          </w:tcPr>
          <w:p w14:paraId="094BAF29" w14:textId="1ACACB55" w:rsidR="00D93EC0" w:rsidRPr="00587345" w:rsidRDefault="0073097D" w:rsidP="002F3ECE">
            <w:pPr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PERÍODO</w:t>
            </w:r>
          </w:p>
        </w:tc>
        <w:tc>
          <w:tcPr>
            <w:tcW w:w="2583" w:type="dxa"/>
            <w:vAlign w:val="center"/>
          </w:tcPr>
          <w:p w14:paraId="378B60A8" w14:textId="4DD81D4B" w:rsidR="00D93EC0" w:rsidRPr="00587345" w:rsidRDefault="0073097D" w:rsidP="002F3ECE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PROJEÇÃO</w:t>
            </w:r>
          </w:p>
        </w:tc>
      </w:tr>
      <w:tr w:rsidR="00D93EC0" w:rsidRPr="00D658EC" w14:paraId="60E7A23B" w14:textId="77777777" w:rsidTr="00D93EC0">
        <w:trPr>
          <w:trHeight w:val="546"/>
        </w:trPr>
        <w:tc>
          <w:tcPr>
            <w:tcW w:w="2941" w:type="dxa"/>
            <w:vAlign w:val="center"/>
          </w:tcPr>
          <w:p w14:paraId="3E1CD719" w14:textId="00080FF7" w:rsidR="00D93EC0" w:rsidRPr="00080C0A" w:rsidRDefault="0073097D" w:rsidP="002F3ECE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ANUAL</w:t>
            </w:r>
          </w:p>
        </w:tc>
        <w:tc>
          <w:tcPr>
            <w:tcW w:w="2583" w:type="dxa"/>
            <w:vAlign w:val="center"/>
          </w:tcPr>
          <w:p w14:paraId="7374BF9B" w14:textId="7F7B7CFB" w:rsidR="00D93EC0" w:rsidRPr="00D658EC" w:rsidRDefault="0073097D" w:rsidP="002F3ECE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R$1.735,96</w:t>
            </w:r>
          </w:p>
        </w:tc>
      </w:tr>
      <w:tr w:rsidR="00D93EC0" w14:paraId="510F37B7" w14:textId="77777777" w:rsidTr="00D93EC0">
        <w:trPr>
          <w:trHeight w:val="546"/>
        </w:trPr>
        <w:tc>
          <w:tcPr>
            <w:tcW w:w="2941" w:type="dxa"/>
            <w:vAlign w:val="center"/>
          </w:tcPr>
          <w:p w14:paraId="31479444" w14:textId="3807BCD6" w:rsidR="00D93EC0" w:rsidRDefault="0073097D" w:rsidP="002F3ECE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MENSAL</w:t>
            </w:r>
          </w:p>
        </w:tc>
        <w:tc>
          <w:tcPr>
            <w:tcW w:w="2583" w:type="dxa"/>
            <w:vAlign w:val="center"/>
          </w:tcPr>
          <w:p w14:paraId="220FBE96" w14:textId="704C121B" w:rsidR="00D93EC0" w:rsidRDefault="00084871" w:rsidP="002F3ECE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R$144,63</w:t>
            </w:r>
          </w:p>
        </w:tc>
      </w:tr>
    </w:tbl>
    <w:p w14:paraId="54CFB39C" w14:textId="53E813C8" w:rsidR="00B24CF6" w:rsidRDefault="00B24CF6" w:rsidP="00B24CF6">
      <w:pPr>
        <w:rPr>
          <w:rFonts w:ascii="Titillium Web" w:hAnsi="Titillium Web"/>
          <w:sz w:val="22"/>
          <w:szCs w:val="22"/>
        </w:rPr>
      </w:pPr>
    </w:p>
    <w:p w14:paraId="102F7BC2" w14:textId="77777777" w:rsidR="00D93EC0" w:rsidRDefault="00D93EC0" w:rsidP="008D7CF2">
      <w:pPr>
        <w:pStyle w:val="Ttulo1"/>
        <w:rPr>
          <w:rFonts w:ascii="Titillium Web SemiBold" w:hAnsi="Titillium Web SemiBold"/>
          <w:sz w:val="28"/>
          <w:szCs w:val="28"/>
        </w:rPr>
      </w:pPr>
    </w:p>
    <w:p w14:paraId="343CAB9E" w14:textId="77777777" w:rsidR="00D93EC0" w:rsidRDefault="00D93EC0" w:rsidP="008D7CF2">
      <w:pPr>
        <w:pStyle w:val="Ttulo1"/>
        <w:rPr>
          <w:rFonts w:ascii="Titillium Web SemiBold" w:hAnsi="Titillium Web SemiBold"/>
          <w:sz w:val="28"/>
          <w:szCs w:val="28"/>
        </w:rPr>
      </w:pPr>
    </w:p>
    <w:p w14:paraId="42C84C0D" w14:textId="77777777" w:rsidR="00D93EC0" w:rsidRDefault="00D93EC0" w:rsidP="008D7CF2">
      <w:pPr>
        <w:pStyle w:val="Ttulo1"/>
        <w:rPr>
          <w:rFonts w:ascii="Titillium Web SemiBold" w:hAnsi="Titillium Web SemiBold"/>
          <w:sz w:val="28"/>
          <w:szCs w:val="28"/>
        </w:rPr>
      </w:pPr>
    </w:p>
    <w:p w14:paraId="53ED72D2" w14:textId="77777777" w:rsidR="00084871" w:rsidRDefault="00084871" w:rsidP="008D7CF2">
      <w:pPr>
        <w:pStyle w:val="Ttulo1"/>
        <w:rPr>
          <w:rFonts w:ascii="Titillium Web SemiBold" w:hAnsi="Titillium Web SemiBold"/>
          <w:sz w:val="28"/>
          <w:szCs w:val="28"/>
        </w:rPr>
      </w:pPr>
    </w:p>
    <w:p w14:paraId="295E57C7" w14:textId="77777777" w:rsidR="00084871" w:rsidRDefault="00084871" w:rsidP="00084871"/>
    <w:p w14:paraId="3CBB51BF" w14:textId="77777777" w:rsidR="00084871" w:rsidRPr="00084871" w:rsidRDefault="00084871" w:rsidP="00084871"/>
    <w:p w14:paraId="2C4D812C" w14:textId="52605017" w:rsidR="008D7CF2" w:rsidRDefault="008D7CF2" w:rsidP="008D7CF2">
      <w:pPr>
        <w:pStyle w:val="Ttulo1"/>
        <w:rPr>
          <w:rFonts w:ascii="Titillium Web SemiBold" w:hAnsi="Titillium Web SemiBold"/>
          <w:sz w:val="28"/>
          <w:szCs w:val="28"/>
        </w:rPr>
      </w:pPr>
      <w:r>
        <w:rPr>
          <w:rFonts w:ascii="Titillium Web SemiBold" w:hAnsi="Titillium Web SemiBold"/>
          <w:sz w:val="28"/>
          <w:szCs w:val="28"/>
        </w:rPr>
        <w:lastRenderedPageBreak/>
        <w:t xml:space="preserve">AVALIAÇÃO DE VIABILIDADE </w:t>
      </w:r>
      <w:r w:rsidR="00DC6F60">
        <w:rPr>
          <w:rFonts w:ascii="Titillium Web SemiBold" w:hAnsi="Titillium Web SemiBold"/>
          <w:sz w:val="28"/>
          <w:szCs w:val="28"/>
        </w:rPr>
        <w:t>OPERACIONAL</w:t>
      </w:r>
    </w:p>
    <w:p w14:paraId="34614C21" w14:textId="77777777" w:rsidR="008D7CF2" w:rsidRPr="00804A4F" w:rsidRDefault="008D7CF2" w:rsidP="008D7CF2"/>
    <w:p w14:paraId="19C9C8FA" w14:textId="77777777" w:rsidR="00DC6F60" w:rsidRDefault="00DC6F60" w:rsidP="00DC6F60">
      <w:pPr>
        <w:rPr>
          <w:rFonts w:ascii="Titillium Web" w:hAnsi="Titillium Web"/>
          <w:sz w:val="22"/>
          <w:szCs w:val="22"/>
        </w:rPr>
      </w:pPr>
      <w:r w:rsidRPr="00DC6F60">
        <w:rPr>
          <w:rFonts w:ascii="Titillium Web" w:hAnsi="Titillium Web"/>
          <w:sz w:val="22"/>
          <w:szCs w:val="22"/>
        </w:rPr>
        <w:t>A viabilidade operacional avalia se o projeto pode ser executado de maneira eficiente e atender às expectativas dos usuários. Nesta seção, foram considerados os seguintes aspectos:</w:t>
      </w:r>
    </w:p>
    <w:p w14:paraId="76537F7E" w14:textId="77777777" w:rsidR="00DC6F60" w:rsidRPr="00DC6F60" w:rsidRDefault="00DC6F60" w:rsidP="00DC6F60">
      <w:pPr>
        <w:rPr>
          <w:rFonts w:ascii="Titillium Web" w:hAnsi="Titillium Web"/>
          <w:sz w:val="22"/>
          <w:szCs w:val="22"/>
        </w:rPr>
      </w:pPr>
    </w:p>
    <w:p w14:paraId="65ADF1BE" w14:textId="2DCB088C" w:rsidR="00DC6F60" w:rsidRPr="00DC6F60" w:rsidRDefault="00DC6F60" w:rsidP="00DC6F60">
      <w:pPr>
        <w:pStyle w:val="PargrafodaLista"/>
        <w:numPr>
          <w:ilvl w:val="0"/>
          <w:numId w:val="6"/>
        </w:numPr>
        <w:rPr>
          <w:rFonts w:ascii="Titillium Web" w:hAnsi="Titillium Web"/>
          <w:b/>
          <w:bCs/>
          <w:sz w:val="22"/>
          <w:szCs w:val="22"/>
        </w:rPr>
      </w:pPr>
      <w:r w:rsidRPr="00DC6F60">
        <w:rPr>
          <w:rFonts w:ascii="Titillium Web" w:hAnsi="Titillium Web"/>
          <w:b/>
          <w:bCs/>
          <w:sz w:val="22"/>
          <w:szCs w:val="22"/>
        </w:rPr>
        <w:t xml:space="preserve">Expectativas dos Usuários: </w:t>
      </w:r>
    </w:p>
    <w:p w14:paraId="3A3979B1" w14:textId="4C0A1386" w:rsidR="00DC6F60" w:rsidRDefault="00DC6F60" w:rsidP="00DC6F60">
      <w:pPr>
        <w:ind w:left="720"/>
        <w:rPr>
          <w:rFonts w:ascii="Titillium Web" w:hAnsi="Titillium Web"/>
          <w:sz w:val="22"/>
          <w:szCs w:val="22"/>
        </w:rPr>
      </w:pPr>
      <w:r w:rsidRPr="00DC6F60">
        <w:rPr>
          <w:rFonts w:ascii="Titillium Web" w:hAnsi="Titillium Web"/>
          <w:sz w:val="22"/>
          <w:szCs w:val="22"/>
        </w:rPr>
        <w:t>O projeto tem como objetivo desenvolver um sistema gerador de assinaturas de e-mail e telas de fundo de reunião para os colaboradores da TPF Engenharia. É essencial garantir que o sistema atenda às expectativas dos usuários, oferecendo uma interface intuitiva, fácil de usar e que permita a personalização das assinaturas de acordo com as necessidades individuais dos usuários.</w:t>
      </w:r>
    </w:p>
    <w:p w14:paraId="6ABA1B09" w14:textId="77777777" w:rsidR="00DC6F60" w:rsidRPr="00DC6F60" w:rsidRDefault="00DC6F60" w:rsidP="00DC6F60">
      <w:pPr>
        <w:ind w:left="720"/>
        <w:rPr>
          <w:rFonts w:ascii="Titillium Web" w:hAnsi="Titillium Web"/>
          <w:sz w:val="22"/>
          <w:szCs w:val="22"/>
        </w:rPr>
      </w:pPr>
    </w:p>
    <w:p w14:paraId="610203FE" w14:textId="7A2BBB4B" w:rsidR="00DC6F60" w:rsidRDefault="00DC6F60" w:rsidP="00DC6F60">
      <w:pPr>
        <w:pStyle w:val="PargrafodaLista"/>
        <w:numPr>
          <w:ilvl w:val="0"/>
          <w:numId w:val="6"/>
        </w:numPr>
        <w:rPr>
          <w:rFonts w:ascii="Titillium Web" w:hAnsi="Titillium Web"/>
          <w:sz w:val="22"/>
          <w:szCs w:val="22"/>
        </w:rPr>
      </w:pPr>
      <w:r w:rsidRPr="00DC6F60">
        <w:rPr>
          <w:rFonts w:ascii="Titillium Web" w:hAnsi="Titillium Web"/>
          <w:b/>
          <w:bCs/>
          <w:sz w:val="22"/>
          <w:szCs w:val="22"/>
        </w:rPr>
        <w:t>Processos Envolvidos:</w:t>
      </w:r>
      <w:r w:rsidRPr="00DC6F60">
        <w:rPr>
          <w:rFonts w:ascii="Titillium Web" w:hAnsi="Titillium Web"/>
          <w:sz w:val="22"/>
          <w:szCs w:val="22"/>
        </w:rPr>
        <w:t xml:space="preserve"> </w:t>
      </w:r>
    </w:p>
    <w:p w14:paraId="4B4C86F1" w14:textId="4D0F3E64" w:rsidR="00DC6F60" w:rsidRDefault="00DC6F60" w:rsidP="00DC6F60">
      <w:pPr>
        <w:pStyle w:val="PargrafodaLista"/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 xml:space="preserve">Os processos envolvidos no projeto de desenvolvimento do sistema são: </w:t>
      </w:r>
      <w:r w:rsidRPr="00DC6F60">
        <w:rPr>
          <w:rFonts w:ascii="Titillium Web" w:hAnsi="Titillium Web"/>
          <w:sz w:val="22"/>
          <w:szCs w:val="22"/>
        </w:rPr>
        <w:t>Análise e Levantamento de Requisitos, Elaboração de Design do Projeto, Codificação, Testes e Implantação e Manutenção. Cada etapa deve ser planejada e executada de forma a garantir a fluidez e a coordenação entre as equipes envolvidas.</w:t>
      </w:r>
    </w:p>
    <w:p w14:paraId="42CCF2A6" w14:textId="77777777" w:rsidR="00DC6F60" w:rsidRPr="00DC6F60" w:rsidRDefault="00DC6F60" w:rsidP="00DC6F60">
      <w:pPr>
        <w:pStyle w:val="PargrafodaLista"/>
        <w:rPr>
          <w:rFonts w:ascii="Titillium Web" w:hAnsi="Titillium Web"/>
          <w:sz w:val="22"/>
          <w:szCs w:val="22"/>
        </w:rPr>
      </w:pPr>
    </w:p>
    <w:p w14:paraId="374F1057" w14:textId="3FECC39A" w:rsidR="00DC6F60" w:rsidRPr="00DC6F60" w:rsidRDefault="00DC6F60" w:rsidP="00DC6F60">
      <w:pPr>
        <w:pStyle w:val="PargrafodaLista"/>
        <w:numPr>
          <w:ilvl w:val="0"/>
          <w:numId w:val="6"/>
        </w:numPr>
        <w:rPr>
          <w:rFonts w:ascii="Titillium Web" w:hAnsi="Titillium Web"/>
          <w:sz w:val="22"/>
          <w:szCs w:val="22"/>
        </w:rPr>
      </w:pPr>
      <w:r w:rsidRPr="00DC6F60">
        <w:rPr>
          <w:rFonts w:ascii="Titillium Web" w:hAnsi="Titillium Web"/>
          <w:b/>
          <w:bCs/>
          <w:sz w:val="22"/>
          <w:szCs w:val="22"/>
        </w:rPr>
        <w:t>Riscos Potenciais e Medidas de Mitigação:</w:t>
      </w:r>
    </w:p>
    <w:p w14:paraId="064DC99A" w14:textId="2861D0B5" w:rsidR="00B24CF6" w:rsidRDefault="00DC6F60" w:rsidP="00DC6F60">
      <w:pPr>
        <w:pStyle w:val="PargrafodaLista"/>
        <w:rPr>
          <w:rFonts w:ascii="Titillium Web" w:hAnsi="Titillium Web"/>
          <w:sz w:val="22"/>
          <w:szCs w:val="22"/>
        </w:rPr>
      </w:pPr>
      <w:r w:rsidRPr="00DC6F60">
        <w:rPr>
          <w:rFonts w:ascii="Titillium Web" w:hAnsi="Titillium Web"/>
          <w:sz w:val="22"/>
          <w:szCs w:val="22"/>
        </w:rPr>
        <w:t xml:space="preserve">Alguns riscos operacionais potenciais incluem atrasos na entrega de cada etapa, falta de alinhamento entre as equipes de desenvolvimento e design, possíveis bugs e falhas de funcionamento após a implantação, entre outros. Para mitigar esses riscos, </w:t>
      </w:r>
      <w:r>
        <w:rPr>
          <w:rFonts w:ascii="Titillium Web" w:hAnsi="Titillium Web"/>
          <w:sz w:val="22"/>
          <w:szCs w:val="22"/>
        </w:rPr>
        <w:t>será feito</w:t>
      </w:r>
      <w:r w:rsidRPr="00DC6F60">
        <w:rPr>
          <w:rFonts w:ascii="Titillium Web" w:hAnsi="Titillium Web"/>
          <w:sz w:val="22"/>
          <w:szCs w:val="22"/>
        </w:rPr>
        <w:t xml:space="preserve"> o uso de práticas ágeis de gerenciamento de projetos, realização de revisões de código e testes </w:t>
      </w:r>
      <w:r>
        <w:rPr>
          <w:rFonts w:ascii="Titillium Web" w:hAnsi="Titillium Web"/>
          <w:sz w:val="22"/>
          <w:szCs w:val="22"/>
        </w:rPr>
        <w:t xml:space="preserve">rigorosos </w:t>
      </w:r>
      <w:r w:rsidRPr="00DC6F60">
        <w:rPr>
          <w:rFonts w:ascii="Titillium Web" w:hAnsi="Titillium Web"/>
          <w:sz w:val="22"/>
          <w:szCs w:val="22"/>
        </w:rPr>
        <w:t>antes da implantação.</w:t>
      </w:r>
    </w:p>
    <w:p w14:paraId="7FB123C8" w14:textId="77777777" w:rsidR="00DC6F60" w:rsidRDefault="00DC6F60" w:rsidP="00DC6F60">
      <w:pPr>
        <w:pStyle w:val="PargrafodaLista"/>
        <w:rPr>
          <w:rFonts w:ascii="Titillium Web" w:hAnsi="Titillium Web"/>
          <w:sz w:val="22"/>
          <w:szCs w:val="22"/>
        </w:rPr>
      </w:pPr>
    </w:p>
    <w:p w14:paraId="17A267A2" w14:textId="5CB3060F" w:rsidR="00DC6F60" w:rsidRPr="00DC6F60" w:rsidRDefault="00DC6F60" w:rsidP="00DC6F60">
      <w:pPr>
        <w:pStyle w:val="PargrafodaLista"/>
        <w:numPr>
          <w:ilvl w:val="0"/>
          <w:numId w:val="6"/>
        </w:numPr>
        <w:rPr>
          <w:rFonts w:ascii="Titillium Web" w:hAnsi="Titillium Web"/>
          <w:b/>
          <w:bCs/>
          <w:sz w:val="22"/>
          <w:szCs w:val="22"/>
        </w:rPr>
      </w:pPr>
      <w:r w:rsidRPr="00DC6F60">
        <w:rPr>
          <w:rFonts w:ascii="Titillium Web" w:hAnsi="Titillium Web"/>
          <w:b/>
          <w:bCs/>
          <w:sz w:val="22"/>
          <w:szCs w:val="22"/>
        </w:rPr>
        <w:t>Ambiente de Administração:</w:t>
      </w:r>
    </w:p>
    <w:p w14:paraId="4C6E749D" w14:textId="77777777" w:rsidR="00DC6F60" w:rsidRPr="00DC6F60" w:rsidRDefault="00DC6F60" w:rsidP="00DC6F60">
      <w:pPr>
        <w:pStyle w:val="PargrafodaLista"/>
        <w:rPr>
          <w:rFonts w:ascii="Titillium Web" w:hAnsi="Titillium Web"/>
          <w:sz w:val="22"/>
          <w:szCs w:val="22"/>
        </w:rPr>
      </w:pPr>
      <w:r w:rsidRPr="00DC6F60">
        <w:rPr>
          <w:rFonts w:ascii="Titillium Web" w:hAnsi="Titillium Web"/>
          <w:sz w:val="22"/>
          <w:szCs w:val="22"/>
        </w:rPr>
        <w:t xml:space="preserve">O sistema deve conter um ambiente de administração, onde o administrador poderá gerenciar a permissibilidade dos usuários, eleger outros administradores e fazer modificações nos </w:t>
      </w:r>
      <w:proofErr w:type="spellStart"/>
      <w:r w:rsidRPr="00DC6F60">
        <w:rPr>
          <w:rFonts w:ascii="Titillium Web" w:hAnsi="Titillium Web"/>
          <w:sz w:val="22"/>
          <w:szCs w:val="22"/>
        </w:rPr>
        <w:t>templates</w:t>
      </w:r>
      <w:proofErr w:type="spellEnd"/>
      <w:r w:rsidRPr="00DC6F60">
        <w:rPr>
          <w:rFonts w:ascii="Titillium Web" w:hAnsi="Titillium Web"/>
          <w:sz w:val="22"/>
          <w:szCs w:val="22"/>
        </w:rPr>
        <w:t xml:space="preserve"> de assinaturas e telas de fundo. É fundamental garantir que esse ambiente seja seguro e de fácil utilização para que os administradores possam realizar suas tarefas com eficiência.</w:t>
      </w:r>
    </w:p>
    <w:p w14:paraId="447C7ECE" w14:textId="77777777" w:rsidR="00DC6F60" w:rsidRPr="00DC6F60" w:rsidRDefault="00DC6F60" w:rsidP="00DC6F60">
      <w:pPr>
        <w:pStyle w:val="PargrafodaLista"/>
        <w:rPr>
          <w:rFonts w:ascii="Titillium Web" w:hAnsi="Titillium Web"/>
          <w:sz w:val="22"/>
          <w:szCs w:val="22"/>
        </w:rPr>
      </w:pPr>
    </w:p>
    <w:p w14:paraId="77198185" w14:textId="75ACD708" w:rsidR="00DC6F60" w:rsidRPr="00DC6F60" w:rsidRDefault="00DC6F60" w:rsidP="00DC6F60">
      <w:pPr>
        <w:pStyle w:val="PargrafodaLista"/>
        <w:numPr>
          <w:ilvl w:val="0"/>
          <w:numId w:val="6"/>
        </w:numPr>
        <w:rPr>
          <w:rFonts w:ascii="Titillium Web" w:hAnsi="Titillium Web"/>
          <w:b/>
          <w:bCs/>
          <w:sz w:val="22"/>
          <w:szCs w:val="22"/>
        </w:rPr>
      </w:pPr>
      <w:r w:rsidRPr="00DC6F60">
        <w:rPr>
          <w:rFonts w:ascii="Titillium Web" w:hAnsi="Titillium Web"/>
          <w:b/>
          <w:bCs/>
          <w:sz w:val="22"/>
          <w:szCs w:val="22"/>
        </w:rPr>
        <w:t>Integração Online:</w:t>
      </w:r>
    </w:p>
    <w:p w14:paraId="288ABF9B" w14:textId="77777777" w:rsidR="00DC6F60" w:rsidRDefault="00DC6F60" w:rsidP="00DC6F60">
      <w:pPr>
        <w:pStyle w:val="PargrafodaLista"/>
        <w:rPr>
          <w:rFonts w:ascii="Titillium Web" w:hAnsi="Titillium Web"/>
          <w:sz w:val="22"/>
          <w:szCs w:val="22"/>
        </w:rPr>
      </w:pPr>
      <w:r w:rsidRPr="00DC6F60">
        <w:rPr>
          <w:rFonts w:ascii="Titillium Web" w:hAnsi="Titillium Web"/>
          <w:sz w:val="22"/>
          <w:szCs w:val="22"/>
        </w:rPr>
        <w:t>O projeto visa implantar o sistema dentro do ambiente do Microsoft Teams, restrito aos usuários colaboradores da TPF Engenharia. Para garantir a viabilidade operacional, é necessário garantir que a integração com o Microsoft Teams seja realizada de forma adequada e que o sistema funcione de maneira eficiente dentro dessa plataforma.</w:t>
      </w:r>
    </w:p>
    <w:p w14:paraId="6F19118A" w14:textId="77777777" w:rsidR="002506F2" w:rsidRDefault="002506F2" w:rsidP="00DC6F60">
      <w:pPr>
        <w:pStyle w:val="PargrafodaLista"/>
        <w:rPr>
          <w:rFonts w:ascii="Titillium Web" w:hAnsi="Titillium Web"/>
          <w:sz w:val="22"/>
          <w:szCs w:val="22"/>
        </w:rPr>
      </w:pPr>
    </w:p>
    <w:p w14:paraId="5DF2CB9E" w14:textId="77777777" w:rsidR="002506F2" w:rsidRDefault="002506F2" w:rsidP="00DC6F60">
      <w:pPr>
        <w:pStyle w:val="PargrafodaLista"/>
        <w:rPr>
          <w:rFonts w:ascii="Titillium Web" w:hAnsi="Titillium Web"/>
          <w:sz w:val="22"/>
          <w:szCs w:val="22"/>
        </w:rPr>
      </w:pPr>
    </w:p>
    <w:p w14:paraId="5BB48607" w14:textId="77777777" w:rsidR="002506F2" w:rsidRPr="00DC6F60" w:rsidRDefault="002506F2" w:rsidP="00DC6F60">
      <w:pPr>
        <w:pStyle w:val="PargrafodaLista"/>
        <w:rPr>
          <w:rFonts w:ascii="Titillium Web" w:hAnsi="Titillium Web"/>
          <w:sz w:val="22"/>
          <w:szCs w:val="22"/>
        </w:rPr>
      </w:pPr>
    </w:p>
    <w:p w14:paraId="6DE5738C" w14:textId="77777777" w:rsidR="00DC6F60" w:rsidRPr="00DC6F60" w:rsidRDefault="00DC6F60" w:rsidP="00DC6F60">
      <w:pPr>
        <w:pStyle w:val="PargrafodaLista"/>
        <w:rPr>
          <w:rFonts w:ascii="Titillium Web" w:hAnsi="Titillium Web"/>
          <w:sz w:val="22"/>
          <w:szCs w:val="22"/>
        </w:rPr>
      </w:pPr>
    </w:p>
    <w:p w14:paraId="168EC4B0" w14:textId="647975A8" w:rsidR="00DC6F60" w:rsidRPr="00DC6F60" w:rsidRDefault="00DC6F60" w:rsidP="00DC6F60">
      <w:pPr>
        <w:pStyle w:val="PargrafodaLista"/>
        <w:numPr>
          <w:ilvl w:val="0"/>
          <w:numId w:val="6"/>
        </w:numPr>
        <w:rPr>
          <w:rFonts w:ascii="Titillium Web" w:hAnsi="Titillium Web"/>
          <w:b/>
          <w:bCs/>
          <w:sz w:val="22"/>
          <w:szCs w:val="22"/>
        </w:rPr>
      </w:pPr>
      <w:r w:rsidRPr="00DC6F60">
        <w:rPr>
          <w:rFonts w:ascii="Titillium Web" w:hAnsi="Titillium Web"/>
          <w:b/>
          <w:bCs/>
          <w:sz w:val="22"/>
          <w:szCs w:val="22"/>
        </w:rPr>
        <w:lastRenderedPageBreak/>
        <w:t>Usabilidade:</w:t>
      </w:r>
    </w:p>
    <w:p w14:paraId="7D6EE028" w14:textId="205A1F04" w:rsidR="00DC6F60" w:rsidRDefault="00DC6F60" w:rsidP="00DC6F60">
      <w:pPr>
        <w:pStyle w:val="PargrafodaLista"/>
        <w:rPr>
          <w:rFonts w:ascii="Titillium Web" w:hAnsi="Titillium Web"/>
          <w:sz w:val="22"/>
          <w:szCs w:val="22"/>
        </w:rPr>
      </w:pPr>
      <w:r w:rsidRPr="00DC6F60">
        <w:rPr>
          <w:rFonts w:ascii="Titillium Web" w:hAnsi="Titillium Web"/>
          <w:sz w:val="22"/>
          <w:szCs w:val="22"/>
        </w:rPr>
        <w:t xml:space="preserve">O </w:t>
      </w:r>
      <w:r w:rsidR="00651B8C">
        <w:rPr>
          <w:rFonts w:ascii="Titillium Web" w:hAnsi="Titillium Web"/>
          <w:sz w:val="22"/>
          <w:szCs w:val="22"/>
        </w:rPr>
        <w:t>sistema</w:t>
      </w:r>
      <w:r w:rsidRPr="00DC6F60">
        <w:rPr>
          <w:rFonts w:ascii="Titillium Web" w:hAnsi="Titillium Web"/>
          <w:sz w:val="22"/>
          <w:szCs w:val="22"/>
        </w:rPr>
        <w:t xml:space="preserve"> deve ser intuitivo e de fácil utilização para que os usuários possam gerenciar suas assinaturas de e-mail sem dificuldades. A usabilidade é um fator crítico para a aceitação e adoção do sistema pelos usuários.</w:t>
      </w:r>
    </w:p>
    <w:p w14:paraId="1EF4A7AD" w14:textId="77777777" w:rsidR="006E32F7" w:rsidRDefault="006E32F7" w:rsidP="00DC6F60">
      <w:pPr>
        <w:pStyle w:val="PargrafodaLista"/>
        <w:rPr>
          <w:rFonts w:ascii="Titillium Web" w:hAnsi="Titillium Web"/>
          <w:sz w:val="22"/>
          <w:szCs w:val="22"/>
        </w:rPr>
      </w:pPr>
    </w:p>
    <w:p w14:paraId="3B23C520" w14:textId="5E95670B" w:rsidR="006E32F7" w:rsidRDefault="006E32F7" w:rsidP="006E32F7">
      <w:pPr>
        <w:rPr>
          <w:rFonts w:ascii="Titillium Web" w:hAnsi="Titillium Web"/>
          <w:sz w:val="22"/>
          <w:szCs w:val="22"/>
        </w:rPr>
      </w:pPr>
    </w:p>
    <w:p w14:paraId="3B214433" w14:textId="1C0D1DC0" w:rsidR="006E32F7" w:rsidRDefault="006E32F7" w:rsidP="006E32F7">
      <w:pPr>
        <w:pStyle w:val="Ttulo1"/>
        <w:rPr>
          <w:rFonts w:ascii="Titillium Web SemiBold" w:hAnsi="Titillium Web SemiBold"/>
          <w:sz w:val="28"/>
          <w:szCs w:val="28"/>
        </w:rPr>
      </w:pPr>
      <w:r w:rsidRPr="006E32F7">
        <w:rPr>
          <w:rFonts w:ascii="Titillium Web SemiBold" w:hAnsi="Titillium Web SemiBold"/>
          <w:sz w:val="28"/>
          <w:szCs w:val="28"/>
        </w:rPr>
        <w:t>AVALIAÇÃO DE VIABILIDADE LEGAL</w:t>
      </w:r>
    </w:p>
    <w:p w14:paraId="7CA4481F" w14:textId="77777777" w:rsidR="006E32F7" w:rsidRDefault="006E32F7" w:rsidP="006E32F7"/>
    <w:p w14:paraId="67358EAF" w14:textId="0A6A8E6A" w:rsidR="006E32F7" w:rsidRPr="006E32F7" w:rsidRDefault="006E32F7" w:rsidP="006E32F7">
      <w:pPr>
        <w:pStyle w:val="PargrafodaLista"/>
        <w:numPr>
          <w:ilvl w:val="0"/>
          <w:numId w:val="8"/>
        </w:numPr>
        <w:ind w:left="709" w:hanging="425"/>
        <w:rPr>
          <w:rFonts w:ascii="Titillium Web" w:hAnsi="Titillium Web"/>
          <w:b/>
          <w:bCs/>
          <w:sz w:val="22"/>
          <w:szCs w:val="22"/>
        </w:rPr>
      </w:pPr>
      <w:r w:rsidRPr="006E32F7">
        <w:rPr>
          <w:rFonts w:ascii="Titillium Web" w:hAnsi="Titillium Web"/>
          <w:b/>
          <w:bCs/>
          <w:sz w:val="22"/>
          <w:szCs w:val="22"/>
        </w:rPr>
        <w:t>Legislação de Proteção de Dados:</w:t>
      </w:r>
    </w:p>
    <w:p w14:paraId="1EA05700" w14:textId="77777777" w:rsidR="006E32F7" w:rsidRDefault="006E32F7" w:rsidP="006E32F7">
      <w:pPr>
        <w:pStyle w:val="PargrafodaLista"/>
      </w:pPr>
    </w:p>
    <w:p w14:paraId="0CAFBCE6" w14:textId="52218D93" w:rsidR="006E32F7" w:rsidRPr="006E32F7" w:rsidRDefault="006E32F7" w:rsidP="006E32F7">
      <w:pPr>
        <w:pStyle w:val="PargrafodaLista"/>
        <w:rPr>
          <w:rFonts w:ascii="Titillium Web" w:hAnsi="Titillium Web"/>
          <w:sz w:val="22"/>
          <w:szCs w:val="22"/>
        </w:rPr>
      </w:pPr>
      <w:r w:rsidRPr="006E32F7">
        <w:rPr>
          <w:rFonts w:ascii="Titillium Web" w:hAnsi="Titillium Web"/>
          <w:sz w:val="22"/>
          <w:szCs w:val="22"/>
        </w:rPr>
        <w:t>É importante garantir que o sistema esteja em conformidade com as leis de proteção de dados, como a Lei Geral de Proteção de Dados (LGPD</w:t>
      </w:r>
      <w:r w:rsidR="007E53DB">
        <w:rPr>
          <w:rFonts w:ascii="Titillium Web" w:hAnsi="Titillium Web"/>
          <w:sz w:val="22"/>
          <w:szCs w:val="22"/>
        </w:rPr>
        <w:t>)</w:t>
      </w:r>
      <w:r w:rsidRPr="006E32F7">
        <w:rPr>
          <w:rFonts w:ascii="Titillium Web" w:hAnsi="Titillium Web"/>
          <w:sz w:val="22"/>
          <w:szCs w:val="22"/>
        </w:rPr>
        <w:t>.</w:t>
      </w:r>
    </w:p>
    <w:p w14:paraId="094E8CEE" w14:textId="3433256D" w:rsidR="006E32F7" w:rsidRDefault="00C011D1" w:rsidP="006E32F7">
      <w:pPr>
        <w:pStyle w:val="PargrafodaLista"/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Será</w:t>
      </w:r>
      <w:r w:rsidR="006E32F7" w:rsidRPr="006E32F7">
        <w:rPr>
          <w:rFonts w:ascii="Titillium Web" w:hAnsi="Titillium Web"/>
          <w:sz w:val="22"/>
          <w:szCs w:val="22"/>
        </w:rPr>
        <w:t xml:space="preserve"> garanti</w:t>
      </w:r>
      <w:r>
        <w:rPr>
          <w:rFonts w:ascii="Titillium Web" w:hAnsi="Titillium Web"/>
          <w:sz w:val="22"/>
          <w:szCs w:val="22"/>
        </w:rPr>
        <w:t xml:space="preserve">do </w:t>
      </w:r>
      <w:r w:rsidR="006E32F7" w:rsidRPr="006E32F7">
        <w:rPr>
          <w:rFonts w:ascii="Titillium Web" w:hAnsi="Titillium Web"/>
          <w:sz w:val="22"/>
          <w:szCs w:val="22"/>
        </w:rPr>
        <w:t xml:space="preserve">que o tratamento dos dados pessoais dos usuários </w:t>
      </w:r>
      <w:r>
        <w:rPr>
          <w:rFonts w:ascii="Titillium Web" w:hAnsi="Titillium Web"/>
          <w:sz w:val="22"/>
          <w:szCs w:val="22"/>
        </w:rPr>
        <w:t>será</w:t>
      </w:r>
      <w:r w:rsidR="006E32F7" w:rsidRPr="006E32F7">
        <w:rPr>
          <w:rFonts w:ascii="Titillium Web" w:hAnsi="Titillium Web"/>
          <w:sz w:val="22"/>
          <w:szCs w:val="22"/>
        </w:rPr>
        <w:t xml:space="preserve"> realizado de acordo com as diretrizes de privacidade e consentimento, e que os dados sejam armazenados e protegidos adequadamente.</w:t>
      </w:r>
    </w:p>
    <w:p w14:paraId="3916780B" w14:textId="77777777" w:rsidR="00C011D1" w:rsidRDefault="00C011D1" w:rsidP="006E32F7">
      <w:pPr>
        <w:pStyle w:val="PargrafodaLista"/>
        <w:rPr>
          <w:rFonts w:ascii="Titillium Web" w:hAnsi="Titillium Web"/>
          <w:sz w:val="22"/>
          <w:szCs w:val="22"/>
        </w:rPr>
      </w:pPr>
    </w:p>
    <w:p w14:paraId="3231568E" w14:textId="4A9AB078" w:rsidR="00C011D1" w:rsidRPr="00C011D1" w:rsidRDefault="00C011D1" w:rsidP="00C011D1">
      <w:pPr>
        <w:pStyle w:val="PargrafodaLista"/>
        <w:numPr>
          <w:ilvl w:val="0"/>
          <w:numId w:val="8"/>
        </w:numPr>
        <w:ind w:left="709" w:hanging="425"/>
        <w:rPr>
          <w:rFonts w:ascii="Titillium Web" w:hAnsi="Titillium Web"/>
          <w:b/>
          <w:bCs/>
          <w:sz w:val="22"/>
          <w:szCs w:val="22"/>
        </w:rPr>
      </w:pPr>
      <w:r w:rsidRPr="00C011D1">
        <w:rPr>
          <w:rFonts w:ascii="Titillium Web" w:hAnsi="Titillium Web"/>
          <w:b/>
          <w:bCs/>
          <w:sz w:val="22"/>
          <w:szCs w:val="22"/>
        </w:rPr>
        <w:t>Ética e Boas Práticas:</w:t>
      </w:r>
    </w:p>
    <w:p w14:paraId="07817EAD" w14:textId="159D983E" w:rsidR="00C011D1" w:rsidRDefault="00C011D1" w:rsidP="00702AC4">
      <w:pPr>
        <w:pStyle w:val="PargrafodaLista"/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Questões éticas relacionadas ao uso de dados do usuário, transparência no tratamento de informações e responsabilidade social da empresa consideradas no desenvolvimento do sistema e tratadas como ponto crucial para o pleno funcionamento do sistema e sua implantação na corporação.</w:t>
      </w:r>
    </w:p>
    <w:p w14:paraId="6E5C5F0F" w14:textId="77777777" w:rsidR="00702AC4" w:rsidRDefault="00702AC4" w:rsidP="00702AC4">
      <w:pPr>
        <w:rPr>
          <w:rFonts w:ascii="Titillium Web" w:hAnsi="Titillium Web"/>
          <w:sz w:val="22"/>
          <w:szCs w:val="22"/>
        </w:rPr>
      </w:pPr>
    </w:p>
    <w:p w14:paraId="72DA88FE" w14:textId="4408AF3B" w:rsidR="00702AC4" w:rsidRDefault="00702AC4" w:rsidP="00702AC4">
      <w:pPr>
        <w:pStyle w:val="Ttulo1"/>
        <w:rPr>
          <w:rFonts w:ascii="Titillium Web SemiBold" w:hAnsi="Titillium Web SemiBold"/>
          <w:sz w:val="28"/>
          <w:szCs w:val="28"/>
        </w:rPr>
      </w:pPr>
      <w:r>
        <w:rPr>
          <w:rFonts w:ascii="Titillium Web SemiBold" w:hAnsi="Titillium Web SemiBold"/>
          <w:sz w:val="28"/>
          <w:szCs w:val="28"/>
        </w:rPr>
        <w:t>CONCLUSÃO</w:t>
      </w:r>
    </w:p>
    <w:p w14:paraId="100C3A0D" w14:textId="77777777" w:rsidR="00702AC4" w:rsidRDefault="00702AC4" w:rsidP="00702AC4"/>
    <w:p w14:paraId="05282F2A" w14:textId="71A619AC" w:rsidR="00702AC4" w:rsidRPr="00702AC4" w:rsidRDefault="00702AC4" w:rsidP="00702AC4">
      <w:r>
        <w:tab/>
      </w:r>
    </w:p>
    <w:tbl>
      <w:tblPr>
        <w:tblStyle w:val="TabeladeGradeClara"/>
        <w:tblpPr w:leftFromText="141" w:rightFromText="141" w:vertAnchor="text" w:horzAnchor="margin" w:tblpX="137" w:tblpY="45"/>
        <w:tblW w:w="5524" w:type="dxa"/>
        <w:tblLook w:val="04A0" w:firstRow="1" w:lastRow="0" w:firstColumn="1" w:lastColumn="0" w:noHBand="0" w:noVBand="1"/>
      </w:tblPr>
      <w:tblGrid>
        <w:gridCol w:w="2830"/>
        <w:gridCol w:w="2694"/>
      </w:tblGrid>
      <w:tr w:rsidR="00D53CEF" w:rsidRPr="00587345" w14:paraId="5F992EB0" w14:textId="77777777" w:rsidTr="00D84B49">
        <w:trPr>
          <w:trHeight w:val="571"/>
        </w:trPr>
        <w:tc>
          <w:tcPr>
            <w:tcW w:w="2830" w:type="dxa"/>
            <w:vAlign w:val="center"/>
          </w:tcPr>
          <w:p w14:paraId="7D6D2D0A" w14:textId="3186E51E" w:rsidR="00D53CEF" w:rsidRPr="00587345" w:rsidRDefault="00D53CEF" w:rsidP="004C14CA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VIABILIDADE</w:t>
            </w:r>
          </w:p>
        </w:tc>
        <w:tc>
          <w:tcPr>
            <w:tcW w:w="2694" w:type="dxa"/>
            <w:vAlign w:val="center"/>
          </w:tcPr>
          <w:p w14:paraId="6065DFA7" w14:textId="784F22D7" w:rsidR="00D53CEF" w:rsidRPr="00587345" w:rsidRDefault="00D53CEF" w:rsidP="004C14CA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APROVAÇÃO</w:t>
            </w:r>
          </w:p>
        </w:tc>
      </w:tr>
      <w:tr w:rsidR="00D53CEF" w:rsidRPr="00D658EC" w14:paraId="564DE903" w14:textId="77777777" w:rsidTr="00D84B49">
        <w:trPr>
          <w:trHeight w:val="571"/>
        </w:trPr>
        <w:tc>
          <w:tcPr>
            <w:tcW w:w="2830" w:type="dxa"/>
            <w:vAlign w:val="center"/>
          </w:tcPr>
          <w:p w14:paraId="12A0FE04" w14:textId="69D35FDE" w:rsidR="00D53CEF" w:rsidRPr="00595BC8" w:rsidRDefault="00D53CEF" w:rsidP="004C14CA">
            <w:pPr>
              <w:pStyle w:val="PargrafodaLista"/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TÉCNICA</w:t>
            </w:r>
          </w:p>
        </w:tc>
        <w:tc>
          <w:tcPr>
            <w:tcW w:w="2694" w:type="dxa"/>
            <w:vAlign w:val="center"/>
          </w:tcPr>
          <w:p w14:paraId="453D9E65" w14:textId="66A09508" w:rsidR="00D53CEF" w:rsidRPr="00D84B49" w:rsidRDefault="00D84B49" w:rsidP="004C14CA">
            <w:pPr>
              <w:jc w:val="both"/>
              <w:rPr>
                <w:rFonts w:ascii="Titillium Web SemiBold" w:hAnsi="Titillium Web SemiBold"/>
                <w:color w:val="162235"/>
                <w:sz w:val="20"/>
                <w:szCs w:val="20"/>
              </w:rPr>
            </w:pPr>
            <w:r w:rsidRPr="00D84B49">
              <w:rPr>
                <w:rFonts w:ascii="Segoe UI Symbol" w:hAnsi="Segoe UI Symbol" w:cs="Segoe UI Symbol"/>
                <w:color w:val="162235"/>
                <w:sz w:val="20"/>
                <w:szCs w:val="20"/>
              </w:rPr>
              <w:t>✔️</w:t>
            </w:r>
          </w:p>
        </w:tc>
      </w:tr>
      <w:tr w:rsidR="00D53CEF" w:rsidRPr="00D658EC" w14:paraId="7FBB4A6C" w14:textId="77777777" w:rsidTr="00D84B49">
        <w:trPr>
          <w:trHeight w:val="571"/>
        </w:trPr>
        <w:tc>
          <w:tcPr>
            <w:tcW w:w="2830" w:type="dxa"/>
            <w:vAlign w:val="center"/>
          </w:tcPr>
          <w:p w14:paraId="582A82C1" w14:textId="6D11BFE8" w:rsidR="00D53CEF" w:rsidRDefault="00D53CEF" w:rsidP="004C14CA">
            <w:pPr>
              <w:pStyle w:val="PargrafodaLista"/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ECONÔMICA</w:t>
            </w:r>
          </w:p>
        </w:tc>
        <w:tc>
          <w:tcPr>
            <w:tcW w:w="2694" w:type="dxa"/>
            <w:vAlign w:val="center"/>
          </w:tcPr>
          <w:p w14:paraId="71E7196D" w14:textId="774A99FF" w:rsidR="00D53CEF" w:rsidRPr="00D84B49" w:rsidRDefault="00084871" w:rsidP="1FDBC03D">
            <w:pPr>
              <w:spacing w:line="259" w:lineRule="auto"/>
              <w:jc w:val="both"/>
            </w:pPr>
            <w:r w:rsidRPr="00D84B49">
              <w:rPr>
                <w:rFonts w:ascii="Segoe UI Symbol" w:hAnsi="Segoe UI Symbol" w:cs="Segoe UI Symbol"/>
                <w:color w:val="162235"/>
                <w:sz w:val="20"/>
                <w:szCs w:val="20"/>
              </w:rPr>
              <w:t>✔️</w:t>
            </w:r>
          </w:p>
        </w:tc>
      </w:tr>
      <w:tr w:rsidR="00D53CEF" w:rsidRPr="00D658EC" w14:paraId="51154C44" w14:textId="77777777" w:rsidTr="00D84B49">
        <w:trPr>
          <w:trHeight w:val="571"/>
        </w:trPr>
        <w:tc>
          <w:tcPr>
            <w:tcW w:w="2830" w:type="dxa"/>
            <w:vAlign w:val="center"/>
          </w:tcPr>
          <w:p w14:paraId="43C5DE99" w14:textId="07FB852F" w:rsidR="00D53CEF" w:rsidRDefault="00D53CEF" w:rsidP="004C14CA">
            <w:pPr>
              <w:pStyle w:val="PargrafodaLista"/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OPERACIONAL</w:t>
            </w:r>
          </w:p>
        </w:tc>
        <w:tc>
          <w:tcPr>
            <w:tcW w:w="2694" w:type="dxa"/>
            <w:vAlign w:val="center"/>
          </w:tcPr>
          <w:p w14:paraId="18F96F12" w14:textId="6375207F" w:rsidR="00D53CEF" w:rsidRPr="00D84B49" w:rsidRDefault="00D84B49" w:rsidP="1FDBC03D">
            <w:pPr>
              <w:jc w:val="both"/>
              <w:rPr>
                <w:rFonts w:ascii="Titillium Web SemiBold" w:hAnsi="Titillium Web SemiBold"/>
                <w:color w:val="162235"/>
                <w:sz w:val="20"/>
                <w:szCs w:val="20"/>
              </w:rPr>
            </w:pPr>
            <w:r w:rsidRPr="00D84B49">
              <w:rPr>
                <w:rFonts w:ascii="Segoe UI Symbol" w:hAnsi="Segoe UI Symbol" w:cs="Segoe UI Symbol"/>
                <w:color w:val="162235"/>
                <w:sz w:val="20"/>
                <w:szCs w:val="20"/>
              </w:rPr>
              <w:t>✔️</w:t>
            </w:r>
          </w:p>
        </w:tc>
      </w:tr>
      <w:tr w:rsidR="00D53CEF" w:rsidRPr="00D658EC" w14:paraId="329CDB51" w14:textId="77777777" w:rsidTr="00D84B49">
        <w:trPr>
          <w:trHeight w:val="571"/>
        </w:trPr>
        <w:tc>
          <w:tcPr>
            <w:tcW w:w="2830" w:type="dxa"/>
            <w:vAlign w:val="center"/>
          </w:tcPr>
          <w:p w14:paraId="27383F20" w14:textId="2D457B3E" w:rsidR="00D53CEF" w:rsidRDefault="00D53CEF" w:rsidP="004C14CA">
            <w:pPr>
              <w:pStyle w:val="PargrafodaLista"/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LEGAL</w:t>
            </w:r>
          </w:p>
        </w:tc>
        <w:tc>
          <w:tcPr>
            <w:tcW w:w="2694" w:type="dxa"/>
            <w:vAlign w:val="center"/>
          </w:tcPr>
          <w:p w14:paraId="33DA7AC1" w14:textId="21F0F7EA" w:rsidR="00D53CEF" w:rsidRPr="00D84B49" w:rsidRDefault="00D84B49" w:rsidP="1FDBC03D">
            <w:pPr>
              <w:jc w:val="both"/>
              <w:rPr>
                <w:rFonts w:ascii="Titillium Web SemiBold" w:hAnsi="Titillium Web SemiBold"/>
                <w:color w:val="162235"/>
                <w:sz w:val="20"/>
                <w:szCs w:val="20"/>
              </w:rPr>
            </w:pPr>
            <w:r w:rsidRPr="00D84B49">
              <w:rPr>
                <w:rFonts w:ascii="Segoe UI Symbol" w:hAnsi="Segoe UI Symbol" w:cs="Segoe UI Symbol"/>
                <w:color w:val="162235"/>
                <w:sz w:val="20"/>
                <w:szCs w:val="20"/>
              </w:rPr>
              <w:t>✔️</w:t>
            </w:r>
          </w:p>
        </w:tc>
      </w:tr>
    </w:tbl>
    <w:p w14:paraId="2DC82906" w14:textId="77777777" w:rsidR="00702AC4" w:rsidRPr="00702AC4" w:rsidRDefault="00702AC4" w:rsidP="00702AC4">
      <w:pPr>
        <w:rPr>
          <w:rFonts w:ascii="Titillium Web" w:hAnsi="Titillium Web"/>
          <w:sz w:val="22"/>
          <w:szCs w:val="22"/>
        </w:rPr>
      </w:pPr>
    </w:p>
    <w:sectPr w:rsidR="00702AC4" w:rsidRPr="00702AC4" w:rsidSect="00070656">
      <w:headerReference w:type="default" r:id="rId11"/>
      <w:footerReference w:type="default" r:id="rId12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16227" w14:textId="77777777" w:rsidR="009362C6" w:rsidRDefault="009362C6" w:rsidP="009E1D3D">
      <w:r>
        <w:separator/>
      </w:r>
    </w:p>
  </w:endnote>
  <w:endnote w:type="continuationSeparator" w:id="0">
    <w:p w14:paraId="56ABAC1F" w14:textId="77777777" w:rsidR="009362C6" w:rsidRDefault="009362C6" w:rsidP="009E1D3D">
      <w:r>
        <w:continuationSeparator/>
      </w:r>
    </w:p>
  </w:endnote>
  <w:endnote w:type="continuationNotice" w:id="1">
    <w:p w14:paraId="26D29437" w14:textId="77777777" w:rsidR="009362C6" w:rsidRDefault="009362C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B8B63" w14:textId="77777777" w:rsidR="009E1D3D" w:rsidRDefault="004E084B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0D65BF7C" wp14:editId="136FBF3B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6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<w:pict w14:anchorId="3B4F9AD0">
            <v:group id="Agrupar 25" style="position:absolute;margin-left:-91.5pt;margin-top:-8.25pt;width:595.25pt;height:56.7pt;z-index:251659264" coordsize="75596,7200" o:spid="_x0000_s1026" w14:anchorId="4CB68773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">
              <v:rect id="Retângulo 1" style="position:absolute;width:75596;height:7200;visibility:visible;mso-wrap-style:square;v-text-anchor:middle" o:spid="_x0000_s102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/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magem 2" style="position:absolute;left:13422;top:549;width:52348;height:5400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croptop="7657f" o:title="" r:id="rId6"/>
              </v:shape>
              <v:line id="Conector reto 3" style="position:absolute;visibility:visible;mso-wrap-style:square" o:spid="_x0000_s1029" strokecolor="#003b75" o:connectortype="straight" from="10796,100" to="683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99555" w14:textId="77777777" w:rsidR="009362C6" w:rsidRDefault="009362C6" w:rsidP="009E1D3D">
      <w:r>
        <w:separator/>
      </w:r>
    </w:p>
  </w:footnote>
  <w:footnote w:type="continuationSeparator" w:id="0">
    <w:p w14:paraId="1CA86315" w14:textId="77777777" w:rsidR="009362C6" w:rsidRDefault="009362C6" w:rsidP="009E1D3D">
      <w:r>
        <w:continuationSeparator/>
      </w:r>
    </w:p>
  </w:footnote>
  <w:footnote w:type="continuationNotice" w:id="1">
    <w:p w14:paraId="7B606A6E" w14:textId="77777777" w:rsidR="009362C6" w:rsidRDefault="009362C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C7F3C" w14:textId="77777777" w:rsidR="00957C6A" w:rsidRDefault="00957C6A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E68D962" wp14:editId="47687538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rto="http://schemas.microsoft.com/office/word/2006/arto">
          <w:pict w14:anchorId="4B05A49A">
            <v:group id="Agrupar 17" style="position:absolute;margin-left:0;margin-top:-9.65pt;width:595.25pt;height:85.05pt;z-index:251656704;mso-position-horizontal:left;mso-position-horizontal-relative:page" coordsize="75596,10800" o:spid="_x0000_s1026" w14:anchorId="0A7B5D9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style="position:absolute;width:75596;height:10800;visibility:visible;mso-wrap-style:square;v-text-anchor:middle" o:spid="_x0000_s102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/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magem 7" style="position:absolute;width:37798;height:10800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cropleft="10086f" croptop="47706f" cropright="19189f" o:title="" r:id="rId3"/>
              </v:shape>
              <v:shape id="Imagem 8" style="position:absolute;left:51308;top:3237;width:17088;height:7563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croptop="11241f" cropbottom="10781f" o:title="" r:id="rId4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411A9"/>
    <w:multiLevelType w:val="hybridMultilevel"/>
    <w:tmpl w:val="4A6430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4A95"/>
    <w:multiLevelType w:val="hybridMultilevel"/>
    <w:tmpl w:val="7562AF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939D9"/>
    <w:multiLevelType w:val="hybridMultilevel"/>
    <w:tmpl w:val="F98C17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B2ACD"/>
    <w:multiLevelType w:val="hybridMultilevel"/>
    <w:tmpl w:val="DDAA57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5D49C3"/>
    <w:multiLevelType w:val="hybridMultilevel"/>
    <w:tmpl w:val="F98C17B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84601B"/>
    <w:multiLevelType w:val="hybridMultilevel"/>
    <w:tmpl w:val="7562AF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F834CF"/>
    <w:multiLevelType w:val="hybridMultilevel"/>
    <w:tmpl w:val="049631AE"/>
    <w:lvl w:ilvl="0" w:tplc="1FC40B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7332377"/>
    <w:multiLevelType w:val="hybridMultilevel"/>
    <w:tmpl w:val="7EB8F1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8949116">
    <w:abstractNumId w:val="7"/>
  </w:num>
  <w:num w:numId="2" w16cid:durableId="1910770896">
    <w:abstractNumId w:val="5"/>
  </w:num>
  <w:num w:numId="3" w16cid:durableId="50424632">
    <w:abstractNumId w:val="1"/>
  </w:num>
  <w:num w:numId="4" w16cid:durableId="125239338">
    <w:abstractNumId w:val="4"/>
  </w:num>
  <w:num w:numId="5" w16cid:durableId="1879276865">
    <w:abstractNumId w:val="2"/>
  </w:num>
  <w:num w:numId="6" w16cid:durableId="1368481458">
    <w:abstractNumId w:val="0"/>
  </w:num>
  <w:num w:numId="7" w16cid:durableId="1917861337">
    <w:abstractNumId w:val="3"/>
  </w:num>
  <w:num w:numId="8" w16cid:durableId="4507124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A4F"/>
    <w:rsid w:val="00070656"/>
    <w:rsid w:val="00080C0A"/>
    <w:rsid w:val="00081A73"/>
    <w:rsid w:val="00084871"/>
    <w:rsid w:val="000C0662"/>
    <w:rsid w:val="000D7592"/>
    <w:rsid w:val="000E0196"/>
    <w:rsid w:val="00101A44"/>
    <w:rsid w:val="00127855"/>
    <w:rsid w:val="00202563"/>
    <w:rsid w:val="002506F2"/>
    <w:rsid w:val="002625AF"/>
    <w:rsid w:val="002708BA"/>
    <w:rsid w:val="002A1193"/>
    <w:rsid w:val="002B5C1B"/>
    <w:rsid w:val="002C1712"/>
    <w:rsid w:val="002E2351"/>
    <w:rsid w:val="00337ECA"/>
    <w:rsid w:val="00346CC9"/>
    <w:rsid w:val="00353BD8"/>
    <w:rsid w:val="003B4FA0"/>
    <w:rsid w:val="00402DE3"/>
    <w:rsid w:val="0048053F"/>
    <w:rsid w:val="00487EF5"/>
    <w:rsid w:val="004D6412"/>
    <w:rsid w:val="004E084B"/>
    <w:rsid w:val="00505085"/>
    <w:rsid w:val="00512366"/>
    <w:rsid w:val="00595BC8"/>
    <w:rsid w:val="005F0D02"/>
    <w:rsid w:val="00632D4A"/>
    <w:rsid w:val="00651B8C"/>
    <w:rsid w:val="00682B22"/>
    <w:rsid w:val="00690CE3"/>
    <w:rsid w:val="00692FD0"/>
    <w:rsid w:val="006C24A0"/>
    <w:rsid w:val="006D2BDB"/>
    <w:rsid w:val="006E32F7"/>
    <w:rsid w:val="006E44F4"/>
    <w:rsid w:val="006E77D4"/>
    <w:rsid w:val="00702AC4"/>
    <w:rsid w:val="007245AC"/>
    <w:rsid w:val="0073097D"/>
    <w:rsid w:val="007414E4"/>
    <w:rsid w:val="00751A99"/>
    <w:rsid w:val="00751EC0"/>
    <w:rsid w:val="00760AC0"/>
    <w:rsid w:val="007B19A2"/>
    <w:rsid w:val="007D7811"/>
    <w:rsid w:val="007E4125"/>
    <w:rsid w:val="007E53DB"/>
    <w:rsid w:val="00801DDC"/>
    <w:rsid w:val="00804A4F"/>
    <w:rsid w:val="00830762"/>
    <w:rsid w:val="00837E1D"/>
    <w:rsid w:val="0085710E"/>
    <w:rsid w:val="008A685B"/>
    <w:rsid w:val="008D4118"/>
    <w:rsid w:val="008D6FA7"/>
    <w:rsid w:val="008D7CF2"/>
    <w:rsid w:val="00917980"/>
    <w:rsid w:val="009362C6"/>
    <w:rsid w:val="009417AF"/>
    <w:rsid w:val="00957C6A"/>
    <w:rsid w:val="00967670"/>
    <w:rsid w:val="00973ABF"/>
    <w:rsid w:val="009843FC"/>
    <w:rsid w:val="00985042"/>
    <w:rsid w:val="009A7D35"/>
    <w:rsid w:val="009B155C"/>
    <w:rsid w:val="009D1B8A"/>
    <w:rsid w:val="009E1D3D"/>
    <w:rsid w:val="009E6712"/>
    <w:rsid w:val="00A1745A"/>
    <w:rsid w:val="00A35C2D"/>
    <w:rsid w:val="00AA68DA"/>
    <w:rsid w:val="00B13BB7"/>
    <w:rsid w:val="00B24CF6"/>
    <w:rsid w:val="00BB20DD"/>
    <w:rsid w:val="00BC5045"/>
    <w:rsid w:val="00C011D1"/>
    <w:rsid w:val="00C25CE9"/>
    <w:rsid w:val="00C26534"/>
    <w:rsid w:val="00C7148B"/>
    <w:rsid w:val="00CA7CEF"/>
    <w:rsid w:val="00CC0EE6"/>
    <w:rsid w:val="00CC1D94"/>
    <w:rsid w:val="00CD4A71"/>
    <w:rsid w:val="00CF309F"/>
    <w:rsid w:val="00D34DB4"/>
    <w:rsid w:val="00D37855"/>
    <w:rsid w:val="00D53CEF"/>
    <w:rsid w:val="00D6254B"/>
    <w:rsid w:val="00D658EC"/>
    <w:rsid w:val="00D761A8"/>
    <w:rsid w:val="00D84B49"/>
    <w:rsid w:val="00D90607"/>
    <w:rsid w:val="00D93EC0"/>
    <w:rsid w:val="00D96C4A"/>
    <w:rsid w:val="00DC6F60"/>
    <w:rsid w:val="00E11988"/>
    <w:rsid w:val="00E22ACA"/>
    <w:rsid w:val="00F0364C"/>
    <w:rsid w:val="00F109FB"/>
    <w:rsid w:val="00F31071"/>
    <w:rsid w:val="00F37352"/>
    <w:rsid w:val="00F47AF6"/>
    <w:rsid w:val="00FA40C6"/>
    <w:rsid w:val="00FE07ED"/>
    <w:rsid w:val="0522924D"/>
    <w:rsid w:val="0C707CE2"/>
    <w:rsid w:val="0ED1BBB5"/>
    <w:rsid w:val="1FDBC03D"/>
    <w:rsid w:val="23BB61D1"/>
    <w:rsid w:val="3FB63816"/>
    <w:rsid w:val="41D567A6"/>
    <w:rsid w:val="46A22311"/>
    <w:rsid w:val="52E3C462"/>
    <w:rsid w:val="541F0E51"/>
    <w:rsid w:val="59A27A68"/>
    <w:rsid w:val="6A9A142E"/>
    <w:rsid w:val="7733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74F054"/>
  <w15:chartTrackingRefBased/>
  <w15:docId w15:val="{3C1A5AC3-3B1A-424E-ACC2-427ECEDFE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3EC0"/>
  </w:style>
  <w:style w:type="paragraph" w:styleId="Ttulo1">
    <w:name w:val="heading 1"/>
    <w:basedOn w:val="Normal"/>
    <w:next w:val="Normal"/>
    <w:link w:val="Ttulo1Char"/>
    <w:uiPriority w:val="9"/>
    <w:qFormat/>
    <w:rsid w:val="00804A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D3D"/>
  </w:style>
  <w:style w:type="character" w:customStyle="1" w:styleId="Ttulo1Char">
    <w:name w:val="Título 1 Char"/>
    <w:basedOn w:val="Fontepargpadro"/>
    <w:link w:val="Ttulo1"/>
    <w:uiPriority w:val="9"/>
    <w:rsid w:val="00804A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eIntensa">
    <w:name w:val="Intense Emphasis"/>
    <w:basedOn w:val="Fontepargpadro"/>
    <w:uiPriority w:val="21"/>
    <w:qFormat/>
    <w:rsid w:val="00804A4F"/>
    <w:rPr>
      <w:i/>
      <w:iCs/>
      <w:color w:val="4472C4" w:themeColor="accent1"/>
    </w:rPr>
  </w:style>
  <w:style w:type="paragraph" w:styleId="PargrafodaLista">
    <w:name w:val="List Paragraph"/>
    <w:basedOn w:val="Normal"/>
    <w:uiPriority w:val="34"/>
    <w:qFormat/>
    <w:rsid w:val="00804A4F"/>
    <w:pPr>
      <w:ind w:left="720"/>
      <w:contextualSpacing/>
    </w:pPr>
  </w:style>
  <w:style w:type="table" w:styleId="TabeladeGradeClara">
    <w:name w:val="Grid Table Light"/>
    <w:basedOn w:val="Tabelanormal"/>
    <w:uiPriority w:val="40"/>
    <w:rsid w:val="00804A4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4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Relationship Id="rId6" Type="http://schemas.openxmlformats.org/officeDocument/2006/relationships/image" Target="media/image6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Downloads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10" ma:contentTypeDescription="Crie um novo documento." ma:contentTypeScope="" ma:versionID="692a90cd51d93ee11f87a2912376ea2d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07da140f951b9f228a25eb769ffdfd72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 xsi:nil="true"/>
  </documentManagement>
</p:properties>
</file>

<file path=customXml/itemProps1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F64DD36-0F57-4BF1-B49C-37E4E03AF1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31E4380-008F-4CC1-A685-8EA9C500382E}">
  <ds:schemaRefs>
    <ds:schemaRef ds:uri="http://schemas.microsoft.com/office/2006/metadata/properties"/>
    <ds:schemaRef ds:uri="http://schemas.microsoft.com/office/infopath/2007/PartnerControls"/>
    <ds:schemaRef ds:uri="041e79b4-5ccb-42cd-8985-4d712bfbed28"/>
    <ds:schemaRef ds:uri="37e914e7-41cb-42e8-978d-2433094235f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</Template>
  <TotalTime>171</TotalTime>
  <Pages>4</Pages>
  <Words>775</Words>
  <Characters>4187</Characters>
  <Application>Microsoft Office Word</Application>
  <DocSecurity>0</DocSecurity>
  <Lines>34</Lines>
  <Paragraphs>9</Paragraphs>
  <ScaleCrop>false</ScaleCrop>
  <Company/>
  <LinksUpToDate>false</LinksUpToDate>
  <CharactersWithSpaces>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58</cp:revision>
  <cp:lastPrinted>2022-11-22T02:43:00Z</cp:lastPrinted>
  <dcterms:created xsi:type="dcterms:W3CDTF">2023-07-31T17:19:00Z</dcterms:created>
  <dcterms:modified xsi:type="dcterms:W3CDTF">2023-09-25T16:04:00Z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